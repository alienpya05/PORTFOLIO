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page" w:horzAnchor="margin" w:tblpXSpec="center" w:tblpY="901"/>
        <w:tblW w:w="11118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146"/>
        <w:gridCol w:w="630"/>
        <w:gridCol w:w="2312"/>
        <w:gridCol w:w="250"/>
        <w:gridCol w:w="6780"/>
      </w:tblGrid>
      <w:tr w:rsidR="000C1668" w:rsidRPr="005604BC" w14:paraId="1B75A635" w14:textId="77777777" w:rsidTr="00472BBB">
        <w:trPr>
          <w:trHeight w:val="2112"/>
        </w:trPr>
        <w:tc>
          <w:tcPr>
            <w:tcW w:w="4088" w:type="dxa"/>
            <w:gridSpan w:val="3"/>
            <w:vMerge w:val="restart"/>
            <w:tcBorders>
              <w:bottom w:val="nil"/>
            </w:tcBorders>
          </w:tcPr>
          <w:p w14:paraId="3E6244D0" w14:textId="77777777" w:rsidR="000C1668" w:rsidRPr="005604BC" w:rsidRDefault="000C1668" w:rsidP="000C1668">
            <w:pPr>
              <w:pStyle w:val="Corpsdetex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5AF6C829" w14:textId="77777777" w:rsidR="000C1668" w:rsidRPr="005604BC" w:rsidRDefault="000C1668" w:rsidP="000C1668">
            <w:pPr>
              <w:pStyle w:val="Corpsdetex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780" w:type="dxa"/>
            <w:tcBorders>
              <w:bottom w:val="nil"/>
            </w:tcBorders>
          </w:tcPr>
          <w:p w14:paraId="4869BC9D" w14:textId="43E095A0" w:rsidR="000C1668" w:rsidRPr="00EC6AB8" w:rsidRDefault="000C1668" w:rsidP="000C1668">
            <w:pPr>
              <w:pStyle w:val="Titre"/>
              <w:rPr>
                <w:rFonts w:ascii="Copperplate Gothic Light" w:hAnsi="Copperplate Gothic Light"/>
              </w:rPr>
            </w:pPr>
            <w:r w:rsidRPr="005604BC">
              <w:rPr>
                <w:lang w:bidi="fr-FR"/>
              </w:rPr>
              <w:br/>
            </w:r>
            <w:r w:rsidR="00EC6AB8">
              <w:t xml:space="preserve">     </w:t>
            </w:r>
            <w:r w:rsidR="00EC6AB8" w:rsidRPr="00EC6AB8">
              <w:rPr>
                <w:rFonts w:ascii="Copperplate Gothic Light" w:hAnsi="Copperplate Gothic Light"/>
              </w:rPr>
              <w:t>CURRICULUM VITAE</w:t>
            </w:r>
          </w:p>
        </w:tc>
      </w:tr>
      <w:tr w:rsidR="000C1668" w:rsidRPr="005604BC" w14:paraId="6E74CC63" w14:textId="77777777" w:rsidTr="00472BBB">
        <w:trPr>
          <w:trHeight w:val="2846"/>
        </w:trPr>
        <w:tc>
          <w:tcPr>
            <w:tcW w:w="4088" w:type="dxa"/>
            <w:gridSpan w:val="3"/>
            <w:vMerge/>
            <w:tcBorders>
              <w:bottom w:val="nil"/>
            </w:tcBorders>
          </w:tcPr>
          <w:p w14:paraId="0B760A8F" w14:textId="77777777" w:rsidR="000C1668" w:rsidRPr="005604BC" w:rsidRDefault="000C1668" w:rsidP="000C1668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250" w:type="dxa"/>
            <w:vMerge/>
            <w:tcBorders>
              <w:bottom w:val="nil"/>
            </w:tcBorders>
          </w:tcPr>
          <w:p w14:paraId="4A7FD87B" w14:textId="77777777" w:rsidR="000C1668" w:rsidRPr="005604BC" w:rsidRDefault="000C1668" w:rsidP="000C1668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 w:val="restart"/>
            <w:tcBorders>
              <w:bottom w:val="nil"/>
            </w:tcBorders>
            <w:vAlign w:val="bottom"/>
          </w:tcPr>
          <w:p w14:paraId="25A0B9EE" w14:textId="19D8E6E1" w:rsidR="000C1668" w:rsidRDefault="000C1668" w:rsidP="000C1668">
            <w:pPr>
              <w:pStyle w:val="Titre2"/>
              <w:rPr>
                <w:sz w:val="28"/>
                <w:szCs w:val="28"/>
              </w:rPr>
            </w:pPr>
            <w:r w:rsidRPr="00904093">
              <w:rPr>
                <w:sz w:val="28"/>
                <w:szCs w:val="28"/>
              </w:rPr>
              <w:t>ETAT-CIVIL </w:t>
            </w:r>
          </w:p>
          <w:p w14:paraId="46717B52" w14:textId="4D68A2E0" w:rsidR="00472BBB" w:rsidRPr="00472BBB" w:rsidRDefault="00EC6AB8" w:rsidP="00EC6AB8">
            <w:pPr>
              <w:rPr>
                <w:sz w:val="24"/>
                <w:szCs w:val="24"/>
              </w:rPr>
            </w:pPr>
            <w:r w:rsidRPr="00472BBB">
              <w:rPr>
                <w:sz w:val="24"/>
                <w:szCs w:val="24"/>
              </w:rPr>
              <w:t>Nom : ASSIH</w:t>
            </w:r>
          </w:p>
          <w:p w14:paraId="0FFD43D6" w14:textId="0A1F0D2E" w:rsidR="00EC6AB8" w:rsidRPr="00472BBB" w:rsidRDefault="00EC6AB8" w:rsidP="00EC6AB8">
            <w:pPr>
              <w:rPr>
                <w:sz w:val="24"/>
                <w:szCs w:val="24"/>
              </w:rPr>
            </w:pPr>
            <w:r w:rsidRPr="00472BBB">
              <w:rPr>
                <w:sz w:val="24"/>
                <w:szCs w:val="24"/>
              </w:rPr>
              <w:t>Prénoms : Towa Essowèdéou Josias</w:t>
            </w:r>
          </w:p>
          <w:p w14:paraId="2209B1BC" w14:textId="77777777" w:rsidR="000C1668" w:rsidRPr="00472BBB" w:rsidRDefault="000C1668" w:rsidP="000C1668">
            <w:pPr>
              <w:rPr>
                <w:sz w:val="24"/>
                <w:szCs w:val="24"/>
              </w:rPr>
            </w:pPr>
            <w:r w:rsidRPr="00472BBB">
              <w:rPr>
                <w:sz w:val="24"/>
                <w:szCs w:val="24"/>
              </w:rPr>
              <w:t>Date et lieu de naissance : 31/05/05 à Lomé</w:t>
            </w:r>
          </w:p>
          <w:p w14:paraId="68F43DB4" w14:textId="77777777" w:rsidR="000C1668" w:rsidRPr="00472BBB" w:rsidRDefault="000C1668" w:rsidP="000C1668">
            <w:pPr>
              <w:rPr>
                <w:sz w:val="24"/>
                <w:szCs w:val="24"/>
              </w:rPr>
            </w:pPr>
            <w:r w:rsidRPr="00472BBB">
              <w:rPr>
                <w:sz w:val="24"/>
                <w:szCs w:val="24"/>
              </w:rPr>
              <w:t xml:space="preserve">Père : ASSIH Essotoza </w:t>
            </w:r>
          </w:p>
          <w:p w14:paraId="7CF01C5F" w14:textId="77777777" w:rsidR="000C1668" w:rsidRPr="00472BBB" w:rsidRDefault="000C1668" w:rsidP="000C1668">
            <w:pPr>
              <w:rPr>
                <w:sz w:val="24"/>
                <w:szCs w:val="24"/>
              </w:rPr>
            </w:pPr>
            <w:r w:rsidRPr="00472BBB">
              <w:rPr>
                <w:sz w:val="24"/>
                <w:szCs w:val="24"/>
              </w:rPr>
              <w:t>Mère : NABYOU Manudidine</w:t>
            </w:r>
          </w:p>
          <w:p w14:paraId="227D5DA0" w14:textId="77777777" w:rsidR="000C1668" w:rsidRDefault="000C1668" w:rsidP="000C1668">
            <w:pPr>
              <w:pStyle w:val="Titre2"/>
            </w:pPr>
            <w:r>
              <w:t>PARCOURS SCOLAIRE</w:t>
            </w:r>
          </w:p>
          <w:p w14:paraId="3E7D995E" w14:textId="77777777" w:rsidR="000C1668" w:rsidRPr="000B011D" w:rsidRDefault="000C1668" w:rsidP="000C1668"/>
          <w:p w14:paraId="7371879B" w14:textId="77777777" w:rsidR="000C1668" w:rsidRPr="00824C69" w:rsidRDefault="000C1668" w:rsidP="000C1668">
            <w:pPr>
              <w:pStyle w:val="Listepuces"/>
              <w:numPr>
                <w:ilvl w:val="0"/>
                <w:numId w:val="19"/>
              </w:numPr>
            </w:pPr>
            <w:r>
              <w:rPr>
                <w:sz w:val="24"/>
                <w:szCs w:val="24"/>
                <w:lang w:bidi="fr-FR"/>
              </w:rPr>
              <w:t>Terminal,</w:t>
            </w:r>
            <w:r w:rsidRPr="00824C69">
              <w:rPr>
                <w:sz w:val="24"/>
                <w:szCs w:val="24"/>
                <w:lang w:bidi="fr-FR"/>
              </w:rPr>
              <w:t xml:space="preserve"> </w:t>
            </w:r>
            <w:r w:rsidRPr="00824C69">
              <w:rPr>
                <w:sz w:val="24"/>
                <w:szCs w:val="24"/>
              </w:rPr>
              <w:t>1ère D, 2</w:t>
            </w:r>
            <w:r w:rsidRPr="00824C69">
              <w:rPr>
                <w:sz w:val="24"/>
                <w:szCs w:val="24"/>
                <w:vertAlign w:val="superscript"/>
              </w:rPr>
              <w:t>nd</w:t>
            </w:r>
            <w:r w:rsidRPr="00824C69">
              <w:rPr>
                <w:sz w:val="24"/>
                <w:szCs w:val="24"/>
              </w:rPr>
              <w:t>CD : 2019-2022 au complexe</w:t>
            </w:r>
            <w:r>
              <w:rPr>
                <w:sz w:val="24"/>
                <w:szCs w:val="24"/>
              </w:rPr>
              <w:t xml:space="preserve"> scolaire la clémence divine d’Anokui</w:t>
            </w:r>
          </w:p>
          <w:p w14:paraId="656C4B0E" w14:textId="77777777" w:rsidR="000C1668" w:rsidRPr="00824C69" w:rsidRDefault="000C1668" w:rsidP="000C1668">
            <w:pPr>
              <w:pStyle w:val="Listepuces"/>
              <w:numPr>
                <w:ilvl w:val="0"/>
                <w:numId w:val="0"/>
              </w:numPr>
              <w:ind w:left="780"/>
            </w:pPr>
          </w:p>
          <w:p w14:paraId="06883AC5" w14:textId="77777777" w:rsidR="000C1668" w:rsidRDefault="000C1668" w:rsidP="000C1668">
            <w:pPr>
              <w:pStyle w:val="Listepuces"/>
              <w:numPr>
                <w:ilvl w:val="0"/>
                <w:numId w:val="19"/>
              </w:numPr>
              <w:rPr>
                <w:sz w:val="24"/>
                <w:szCs w:val="24"/>
              </w:rPr>
            </w:pPr>
            <w:r w:rsidRPr="00824C69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éme : 2018-2019 au CEG littoral de Kpémé</w:t>
            </w:r>
          </w:p>
          <w:p w14:paraId="33435383" w14:textId="77777777" w:rsidR="000C1668" w:rsidRDefault="000C1668" w:rsidP="000C1668">
            <w:pPr>
              <w:pStyle w:val="Paragraphedeliste"/>
              <w:numPr>
                <w:ilvl w:val="0"/>
                <w:numId w:val="0"/>
              </w:numPr>
              <w:ind w:left="720"/>
              <w:rPr>
                <w:sz w:val="24"/>
              </w:rPr>
            </w:pPr>
          </w:p>
          <w:p w14:paraId="38E7880E" w14:textId="77777777" w:rsidR="000C1668" w:rsidRDefault="000C1668" w:rsidP="000C1668">
            <w:pPr>
              <w:pStyle w:val="Listepuces"/>
              <w:numPr>
                <w:ilvl w:val="0"/>
                <w:numId w:val="1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4éme, 5éme, 6éme : 2015-2018 au CEG littoral de Kpémé</w:t>
            </w:r>
          </w:p>
          <w:p w14:paraId="255B5528" w14:textId="77777777" w:rsidR="000C1668" w:rsidRPr="00824C69" w:rsidRDefault="000C1668" w:rsidP="000C1668">
            <w:pPr>
              <w:pStyle w:val="Paragraphedeliste"/>
              <w:numPr>
                <w:ilvl w:val="0"/>
                <w:numId w:val="0"/>
              </w:numPr>
              <w:ind w:left="720"/>
              <w:rPr>
                <w:sz w:val="24"/>
              </w:rPr>
            </w:pPr>
          </w:p>
          <w:p w14:paraId="7157425C" w14:textId="7C9A7D21" w:rsidR="00472BBB" w:rsidRPr="00472BBB" w:rsidRDefault="000C1668" w:rsidP="00472BBB">
            <w:pPr>
              <w:pStyle w:val="Listepuces"/>
              <w:numPr>
                <w:ilvl w:val="0"/>
                <w:numId w:val="19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CM2 : 2014-2015 au complexe scolaire la clémence divine d’Anokui</w:t>
            </w:r>
          </w:p>
          <w:p w14:paraId="6955105F" w14:textId="77777777" w:rsidR="000C1668" w:rsidRPr="00824C69" w:rsidRDefault="000C1668" w:rsidP="000C1668">
            <w:pPr>
              <w:pStyle w:val="Listepuces"/>
              <w:numPr>
                <w:ilvl w:val="0"/>
                <w:numId w:val="0"/>
              </w:numPr>
              <w:ind w:left="780"/>
              <w:rPr>
                <w:sz w:val="24"/>
                <w:szCs w:val="24"/>
              </w:rPr>
            </w:pPr>
          </w:p>
          <w:p w14:paraId="7F620A9D" w14:textId="77777777" w:rsidR="000C1668" w:rsidRPr="002A6560" w:rsidRDefault="000C1668" w:rsidP="000C1668">
            <w:pPr>
              <w:pStyle w:val="Titre2"/>
            </w:pPr>
            <w:r>
              <w:t>DIPLOME SCOLAIRE ET MENTION</w:t>
            </w:r>
          </w:p>
          <w:p w14:paraId="6F3E1DC5" w14:textId="77777777" w:rsidR="000C1668" w:rsidRDefault="000C1668" w:rsidP="000C1668">
            <w:pPr>
              <w:pStyle w:val="Paragraphedeliste"/>
              <w:numPr>
                <w:ilvl w:val="0"/>
                <w:numId w:val="20"/>
              </w:numPr>
              <w:rPr>
                <w:sz w:val="24"/>
              </w:rPr>
            </w:pPr>
            <w:r w:rsidRPr="000B011D">
              <w:rPr>
                <w:sz w:val="24"/>
              </w:rPr>
              <w:t>BAC II D 2022 avec mention ASSEZ-BIEN</w:t>
            </w:r>
          </w:p>
          <w:p w14:paraId="3D090EC5" w14:textId="77777777" w:rsidR="000C1668" w:rsidRDefault="000C1668" w:rsidP="000C1668">
            <w:pPr>
              <w:pStyle w:val="Paragraphedeliste"/>
              <w:numPr>
                <w:ilvl w:val="0"/>
                <w:numId w:val="20"/>
              </w:numPr>
              <w:rPr>
                <w:sz w:val="24"/>
              </w:rPr>
            </w:pPr>
            <w:r w:rsidRPr="000B011D">
              <w:rPr>
                <w:sz w:val="24"/>
              </w:rPr>
              <w:t>BAC I D 2021 avec mention PASSABLE</w:t>
            </w:r>
          </w:p>
          <w:p w14:paraId="1F886D51" w14:textId="77777777" w:rsidR="000C1668" w:rsidRPr="000B011D" w:rsidRDefault="000C1668" w:rsidP="000C1668">
            <w:pPr>
              <w:pStyle w:val="Paragraphedeliste"/>
              <w:numPr>
                <w:ilvl w:val="0"/>
                <w:numId w:val="20"/>
              </w:numPr>
              <w:rPr>
                <w:sz w:val="24"/>
              </w:rPr>
            </w:pPr>
            <w:r w:rsidRPr="000B011D">
              <w:rPr>
                <w:sz w:val="24"/>
              </w:rPr>
              <w:t>BEPC 2019 avec mention ASSEZ-BIEN</w:t>
            </w:r>
          </w:p>
          <w:p w14:paraId="4FD6766B" w14:textId="377E6F68" w:rsidR="000C1668" w:rsidRDefault="000C1668" w:rsidP="000C1668">
            <w:pPr>
              <w:pStyle w:val="Titre2"/>
            </w:pPr>
            <w:r w:rsidRPr="00220ACE">
              <w:t>LANGUES OFFICIELLES LUES ET PARLÉES</w:t>
            </w:r>
          </w:p>
          <w:p w14:paraId="0884C792" w14:textId="77777777" w:rsidR="00873B42" w:rsidRPr="00873B42" w:rsidRDefault="00873B42" w:rsidP="00873B42"/>
          <w:p w14:paraId="22B4A00D" w14:textId="4B652480" w:rsidR="00472BBB" w:rsidRPr="005604BC" w:rsidRDefault="000C1668" w:rsidP="000C1668">
            <w:r w:rsidRPr="00220ACE">
              <w:rPr>
                <w:sz w:val="24"/>
                <w:szCs w:val="24"/>
              </w:rPr>
              <w:t>Français, Anglais (lue 3/5</w:t>
            </w:r>
            <w:r>
              <w:t>)</w:t>
            </w:r>
          </w:p>
          <w:p w14:paraId="5016F0BB" w14:textId="68E8D6E5" w:rsidR="000C1668" w:rsidRDefault="000C1668" w:rsidP="000C1668">
            <w:pPr>
              <w:pStyle w:val="Titre2"/>
            </w:pPr>
            <w:r w:rsidRPr="00220ACE">
              <w:t>CONNAISSANCES PARTICULIÈRES</w:t>
            </w:r>
          </w:p>
          <w:p w14:paraId="47890B7F" w14:textId="77777777" w:rsidR="00873B42" w:rsidRPr="00873B42" w:rsidRDefault="00873B42" w:rsidP="00873B42"/>
          <w:p w14:paraId="1B1E24C1" w14:textId="77777777" w:rsidR="000C1668" w:rsidRPr="00BD00D8" w:rsidRDefault="000C1668" w:rsidP="000C1668">
            <w:pPr>
              <w:spacing w:before="20" w:after="40"/>
              <w:rPr>
                <w:sz w:val="24"/>
                <w:szCs w:val="24"/>
              </w:rPr>
            </w:pPr>
            <w:r w:rsidRPr="00BD00D8">
              <w:rPr>
                <w:sz w:val="24"/>
                <w:szCs w:val="24"/>
              </w:rPr>
              <w:t xml:space="preserve">Maitrise de Word et Excel, Installation de </w:t>
            </w:r>
            <w:r w:rsidRPr="00246500">
              <w:rPr>
                <w:color w:val="000000" w:themeColor="text1"/>
                <w:sz w:val="24"/>
                <w:szCs w:val="24"/>
              </w:rPr>
              <w:t xml:space="preserve">Windows </w:t>
            </w:r>
            <w:r w:rsidRPr="00BD00D8">
              <w:rPr>
                <w:sz w:val="24"/>
                <w:szCs w:val="24"/>
              </w:rPr>
              <w:t xml:space="preserve">et de logiciel </w:t>
            </w:r>
          </w:p>
        </w:tc>
      </w:tr>
      <w:tr w:rsidR="000C1668" w:rsidRPr="005604BC" w14:paraId="5A6FEE08" w14:textId="77777777" w:rsidTr="00472BBB">
        <w:trPr>
          <w:trHeight w:val="1164"/>
        </w:trPr>
        <w:tc>
          <w:tcPr>
            <w:tcW w:w="1146" w:type="dxa"/>
          </w:tcPr>
          <w:p w14:paraId="11D1EEB9" w14:textId="77777777" w:rsidR="000C1668" w:rsidRPr="005604BC" w:rsidRDefault="000C1668" w:rsidP="000C1668">
            <w:pPr>
              <w:pStyle w:val="Corpsdetexte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3DBFF351" w14:textId="77777777" w:rsidR="000C1668" w:rsidRPr="005604BC" w:rsidRDefault="000C1668" w:rsidP="000C1668">
            <w:pPr>
              <w:pStyle w:val="Corpsdetexte"/>
              <w:kinsoku w:val="0"/>
              <w:overflowPunct w:val="0"/>
              <w:rPr>
                <w:color w:val="0072C7" w:themeColor="accent2"/>
              </w:rPr>
            </w:pPr>
          </w:p>
        </w:tc>
        <w:tc>
          <w:tcPr>
            <w:tcW w:w="250" w:type="dxa"/>
            <w:vMerge/>
          </w:tcPr>
          <w:p w14:paraId="07E6488A" w14:textId="77777777" w:rsidR="000C1668" w:rsidRPr="005604BC" w:rsidRDefault="000C1668" w:rsidP="000C1668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28798F01" w14:textId="77777777" w:rsidR="000C1668" w:rsidRPr="005604BC" w:rsidRDefault="000C1668" w:rsidP="000C1668"/>
        </w:tc>
      </w:tr>
      <w:tr w:rsidR="000C1668" w:rsidRPr="005604BC" w14:paraId="03F290FB" w14:textId="77777777" w:rsidTr="00472BBB">
        <w:trPr>
          <w:trHeight w:val="543"/>
        </w:trPr>
        <w:tc>
          <w:tcPr>
            <w:tcW w:w="1146" w:type="dxa"/>
          </w:tcPr>
          <w:p w14:paraId="130B8C7D" w14:textId="77777777" w:rsidR="000C1668" w:rsidRPr="005604BC" w:rsidRDefault="000C1668" w:rsidP="000C1668">
            <w:pPr>
              <w:pStyle w:val="Informations"/>
              <w:jc w:val="center"/>
              <w:rPr>
                <w:noProof/>
              </w:rPr>
            </w:pPr>
            <w:r w:rsidRPr="005604BC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404DCB2" wp14:editId="5993854F">
                      <wp:extent cx="337185" cy="333375"/>
                      <wp:effectExtent l="0" t="0" r="5715" b="9525"/>
                      <wp:docPr id="21" name="Groupe 21" descr="icône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e libre : Forme 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 23" descr="Icône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367077" id="Groupe 21" o:spid="_x0000_s1026" alt="icône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">
                      <v:shape id="Forme libre : Forme 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 23" o:spid="_x0000_s1028" type="#_x0000_t75" alt="Icône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ône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D195A3F" w14:textId="77777777" w:rsidR="000C1668" w:rsidRPr="005604BC" w:rsidRDefault="000C1668" w:rsidP="000C1668">
            <w:pPr>
              <w:pStyle w:val="Informations"/>
              <w:rPr>
                <w:rStyle w:val="lev"/>
                <w:b w:val="0"/>
                <w:bCs w:val="0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10A7FDA1" w14:textId="77777777" w:rsidR="000C1668" w:rsidRPr="00472BBB" w:rsidRDefault="000C1668" w:rsidP="000C1668">
            <w:pPr>
              <w:pStyle w:val="Informations"/>
              <w:rPr>
                <w:sz w:val="24"/>
                <w:szCs w:val="24"/>
              </w:rPr>
            </w:pPr>
            <w:r w:rsidRPr="00472BBB">
              <w:rPr>
                <w:sz w:val="24"/>
                <w:szCs w:val="24"/>
              </w:rPr>
              <w:t>Réside au Togo,</w:t>
            </w:r>
          </w:p>
          <w:p w14:paraId="17B9BBB1" w14:textId="77777777" w:rsidR="000C1668" w:rsidRPr="00472BBB" w:rsidRDefault="000C1668" w:rsidP="000C1668">
            <w:pPr>
              <w:pStyle w:val="Informations"/>
              <w:rPr>
                <w:sz w:val="24"/>
                <w:szCs w:val="24"/>
              </w:rPr>
            </w:pPr>
            <w:r w:rsidRPr="00472BBB">
              <w:rPr>
                <w:sz w:val="24"/>
                <w:szCs w:val="24"/>
              </w:rPr>
              <w:t>A Lomé</w:t>
            </w:r>
          </w:p>
        </w:tc>
        <w:tc>
          <w:tcPr>
            <w:tcW w:w="250" w:type="dxa"/>
            <w:vMerge/>
          </w:tcPr>
          <w:p w14:paraId="4B62439A" w14:textId="77777777" w:rsidR="000C1668" w:rsidRPr="005604BC" w:rsidRDefault="000C1668" w:rsidP="000C1668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13C83DAB" w14:textId="77777777" w:rsidR="000C1668" w:rsidRPr="005604BC" w:rsidRDefault="000C1668" w:rsidP="000C1668">
            <w:pPr>
              <w:pStyle w:val="Titre1"/>
            </w:pPr>
          </w:p>
        </w:tc>
      </w:tr>
      <w:tr w:rsidR="000C1668" w:rsidRPr="005604BC" w14:paraId="0DFEC134" w14:textId="77777777" w:rsidTr="00472BBB">
        <w:trPr>
          <w:trHeight w:val="183"/>
        </w:trPr>
        <w:tc>
          <w:tcPr>
            <w:tcW w:w="1146" w:type="dxa"/>
          </w:tcPr>
          <w:p w14:paraId="0BB0A815" w14:textId="77777777" w:rsidR="000C1668" w:rsidRPr="005604BC" w:rsidRDefault="000C1668" w:rsidP="000C1668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32CD844" w14:textId="77777777" w:rsidR="000C1668" w:rsidRPr="00472BBB" w:rsidRDefault="000C1668" w:rsidP="000C1668">
            <w:pPr>
              <w:pStyle w:val="Sansinterligne"/>
              <w:rPr>
                <w:color w:val="666666"/>
                <w:sz w:val="24"/>
                <w:szCs w:val="24"/>
              </w:rPr>
            </w:pPr>
          </w:p>
        </w:tc>
        <w:tc>
          <w:tcPr>
            <w:tcW w:w="250" w:type="dxa"/>
            <w:vMerge/>
          </w:tcPr>
          <w:p w14:paraId="3A7169BE" w14:textId="77777777" w:rsidR="000C1668" w:rsidRPr="005604BC" w:rsidRDefault="000C1668" w:rsidP="000C1668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2BF26AFA" w14:textId="77777777" w:rsidR="000C1668" w:rsidRPr="005604BC" w:rsidRDefault="000C1668" w:rsidP="000C1668">
            <w:pPr>
              <w:pStyle w:val="Titre1"/>
            </w:pPr>
          </w:p>
        </w:tc>
      </w:tr>
      <w:tr w:rsidR="000C1668" w:rsidRPr="005604BC" w14:paraId="4C00150B" w14:textId="77777777" w:rsidTr="00472BBB">
        <w:trPr>
          <w:trHeight w:val="624"/>
        </w:trPr>
        <w:tc>
          <w:tcPr>
            <w:tcW w:w="1146" w:type="dxa"/>
          </w:tcPr>
          <w:p w14:paraId="0146AD34" w14:textId="77777777" w:rsidR="000C1668" w:rsidRPr="005604BC" w:rsidRDefault="000C1668" w:rsidP="000C1668">
            <w:pPr>
              <w:pStyle w:val="Informations"/>
              <w:jc w:val="center"/>
              <w:rPr>
                <w:noProof/>
              </w:rPr>
            </w:pPr>
            <w:r w:rsidRPr="005604BC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0B6E1014" wp14:editId="186B83B8">
                      <wp:extent cx="337820" cy="337185"/>
                      <wp:effectExtent l="0" t="0" r="5080" b="5715"/>
                      <wp:docPr id="22" name="Groupe 22" descr="icône de téléphone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e libre : Forme 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 28" descr="Icône de téléphon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BF6215" id="Groupe 22" o:spid="_x0000_s1026" alt="icône de téléphone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">
                      <v:shape id="Forme libre : Forme 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28" o:spid="_x0000_s1028" type="#_x0000_t75" alt="Icône de téléphone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ône de téléphone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F6F580B" w14:textId="77777777" w:rsidR="000C1668" w:rsidRPr="005604BC" w:rsidRDefault="000C1668" w:rsidP="000C1668">
            <w:pPr>
              <w:pStyle w:val="Informations"/>
              <w:jc w:val="center"/>
              <w:rPr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3D9161A8" w14:textId="77777777" w:rsidR="000C1668" w:rsidRPr="00472BBB" w:rsidRDefault="000C1668" w:rsidP="000C1668">
            <w:pPr>
              <w:pStyle w:val="Informations"/>
              <w:rPr>
                <w:sz w:val="24"/>
                <w:szCs w:val="24"/>
              </w:rPr>
            </w:pPr>
            <w:r w:rsidRPr="00472BBB">
              <w:rPr>
                <w:sz w:val="24"/>
                <w:szCs w:val="24"/>
              </w:rPr>
              <w:t>+228-70-41-46-90</w:t>
            </w:r>
          </w:p>
        </w:tc>
        <w:tc>
          <w:tcPr>
            <w:tcW w:w="250" w:type="dxa"/>
            <w:vMerge/>
          </w:tcPr>
          <w:p w14:paraId="0D5C5033" w14:textId="77777777" w:rsidR="000C1668" w:rsidRPr="005604BC" w:rsidRDefault="000C1668" w:rsidP="000C1668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297D6E60" w14:textId="77777777" w:rsidR="000C1668" w:rsidRPr="005604BC" w:rsidRDefault="000C1668" w:rsidP="000C1668">
            <w:pPr>
              <w:pStyle w:val="Titre1"/>
            </w:pPr>
          </w:p>
        </w:tc>
      </w:tr>
      <w:tr w:rsidR="000C1668" w:rsidRPr="005604BC" w14:paraId="4FFBCD79" w14:textId="77777777" w:rsidTr="00472BBB">
        <w:trPr>
          <w:trHeight w:val="183"/>
        </w:trPr>
        <w:tc>
          <w:tcPr>
            <w:tcW w:w="1146" w:type="dxa"/>
          </w:tcPr>
          <w:p w14:paraId="3A341B5E" w14:textId="77777777" w:rsidR="000C1668" w:rsidRPr="005604BC" w:rsidRDefault="000C1668" w:rsidP="000C1668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C0AACDA" w14:textId="77777777" w:rsidR="000C1668" w:rsidRPr="00472BBB" w:rsidRDefault="000C1668" w:rsidP="000C1668">
            <w:pPr>
              <w:pStyle w:val="Sansinterligne"/>
              <w:rPr>
                <w:color w:val="666666"/>
                <w:sz w:val="24"/>
                <w:szCs w:val="24"/>
              </w:rPr>
            </w:pPr>
          </w:p>
        </w:tc>
        <w:tc>
          <w:tcPr>
            <w:tcW w:w="250" w:type="dxa"/>
            <w:vMerge/>
          </w:tcPr>
          <w:p w14:paraId="409620E1" w14:textId="77777777" w:rsidR="000C1668" w:rsidRPr="005604BC" w:rsidRDefault="000C1668" w:rsidP="000C1668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5A7830FA" w14:textId="77777777" w:rsidR="000C1668" w:rsidRPr="005604BC" w:rsidRDefault="000C1668" w:rsidP="000C1668">
            <w:pPr>
              <w:pStyle w:val="Titre1"/>
            </w:pPr>
          </w:p>
        </w:tc>
      </w:tr>
      <w:tr w:rsidR="000C1668" w:rsidRPr="005604BC" w14:paraId="02A142E8" w14:textId="77777777" w:rsidTr="00472BBB">
        <w:trPr>
          <w:trHeight w:val="633"/>
        </w:trPr>
        <w:tc>
          <w:tcPr>
            <w:tcW w:w="1146" w:type="dxa"/>
          </w:tcPr>
          <w:p w14:paraId="0A066EF5" w14:textId="77777777" w:rsidR="000C1668" w:rsidRPr="005604BC" w:rsidRDefault="000C1668" w:rsidP="000C1668">
            <w:pPr>
              <w:pStyle w:val="Informations"/>
              <w:jc w:val="center"/>
              <w:rPr>
                <w:noProof/>
              </w:rPr>
            </w:pPr>
            <w:r w:rsidRPr="005604BC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6FA8E303" wp14:editId="3D19DAA2">
                      <wp:extent cx="338455" cy="346075"/>
                      <wp:effectExtent l="0" t="0" r="4445" b="0"/>
                      <wp:docPr id="24" name="Groupe 24" descr="icône de courrier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e libre : Forme 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 32" descr="Icône de courrier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C82A51" id="Groupe 24" o:spid="_x0000_s1026" alt="icône de courrier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">
                      <v:shape id="Forme libre : Forme 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 32" o:spid="_x0000_s1028" type="#_x0000_t75" alt="Icône de courrier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ône de courrier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3DB51DF" w14:textId="77777777" w:rsidR="000C1668" w:rsidRPr="005604BC" w:rsidRDefault="000C1668" w:rsidP="000C1668">
            <w:pPr>
              <w:pStyle w:val="Informations"/>
              <w:jc w:val="center"/>
              <w:rPr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7FE09992" w14:textId="00674D06" w:rsidR="000C1668" w:rsidRPr="00472BBB" w:rsidRDefault="007240C1" w:rsidP="000C1668">
            <w:pPr>
              <w:pStyle w:val="Informations"/>
              <w:rPr>
                <w:sz w:val="24"/>
                <w:szCs w:val="24"/>
              </w:rPr>
            </w:pPr>
            <w:hyperlink r:id="rId17" w:history="1">
              <w:r w:rsidRPr="007240C1">
                <w:rPr>
                  <w:rStyle w:val="Lienhypertexte"/>
                  <w:sz w:val="24"/>
                  <w:szCs w:val="24"/>
                </w:rPr>
                <w:t>Josiasassih4@gmail.com</w:t>
              </w:r>
            </w:hyperlink>
            <w:bookmarkStart w:id="0" w:name="_GoBack"/>
            <w:bookmarkEnd w:id="0"/>
          </w:p>
        </w:tc>
        <w:tc>
          <w:tcPr>
            <w:tcW w:w="250" w:type="dxa"/>
            <w:vMerge/>
          </w:tcPr>
          <w:p w14:paraId="667073C4" w14:textId="77777777" w:rsidR="000C1668" w:rsidRPr="005604BC" w:rsidRDefault="000C1668" w:rsidP="000C1668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03161E9E" w14:textId="77777777" w:rsidR="000C1668" w:rsidRPr="005604BC" w:rsidRDefault="000C1668" w:rsidP="000C1668">
            <w:pPr>
              <w:pStyle w:val="Titre1"/>
            </w:pPr>
          </w:p>
        </w:tc>
      </w:tr>
      <w:tr w:rsidR="000C1668" w:rsidRPr="005604BC" w14:paraId="31B3D79D" w14:textId="77777777" w:rsidTr="00472BBB">
        <w:trPr>
          <w:trHeight w:val="174"/>
        </w:trPr>
        <w:tc>
          <w:tcPr>
            <w:tcW w:w="1146" w:type="dxa"/>
          </w:tcPr>
          <w:p w14:paraId="7F9077E6" w14:textId="77777777" w:rsidR="000C1668" w:rsidRPr="005604BC" w:rsidRDefault="000C1668" w:rsidP="000C1668">
            <w:pPr>
              <w:pStyle w:val="Sansinterligne"/>
              <w:rPr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454BD8A" w14:textId="77777777" w:rsidR="000C1668" w:rsidRPr="005604BC" w:rsidRDefault="000C1668" w:rsidP="000C1668">
            <w:pPr>
              <w:pStyle w:val="Sansinterligne"/>
              <w:rPr>
                <w:color w:val="666666"/>
              </w:rPr>
            </w:pPr>
          </w:p>
        </w:tc>
        <w:tc>
          <w:tcPr>
            <w:tcW w:w="250" w:type="dxa"/>
            <w:vMerge/>
          </w:tcPr>
          <w:p w14:paraId="21F84D99" w14:textId="77777777" w:rsidR="000C1668" w:rsidRPr="005604BC" w:rsidRDefault="000C1668" w:rsidP="000C1668">
            <w:pPr>
              <w:pStyle w:val="Corpsdetex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4DC5A0BA" w14:textId="77777777" w:rsidR="000C1668" w:rsidRPr="005604BC" w:rsidRDefault="000C1668" w:rsidP="000C1668">
            <w:pPr>
              <w:pStyle w:val="Titre1"/>
            </w:pPr>
          </w:p>
        </w:tc>
      </w:tr>
      <w:tr w:rsidR="000C1668" w:rsidRPr="005604BC" w14:paraId="3CA38FCB" w14:textId="77777777" w:rsidTr="00472BBB">
        <w:trPr>
          <w:trHeight w:val="633"/>
        </w:trPr>
        <w:tc>
          <w:tcPr>
            <w:tcW w:w="1146" w:type="dxa"/>
          </w:tcPr>
          <w:p w14:paraId="5B6365EB" w14:textId="77777777" w:rsidR="000C1668" w:rsidRPr="005604BC" w:rsidRDefault="000C1668" w:rsidP="000C1668">
            <w:pPr>
              <w:pStyle w:val="Informations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F49D7F1" w14:textId="77777777" w:rsidR="000C1668" w:rsidRPr="005604BC" w:rsidRDefault="000C1668" w:rsidP="000C1668">
            <w:pPr>
              <w:pStyle w:val="Informations"/>
              <w:jc w:val="center"/>
              <w:rPr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1EEDFDC9" w14:textId="77777777" w:rsidR="000C1668" w:rsidRPr="005604BC" w:rsidRDefault="000C1668" w:rsidP="000C1668">
            <w:pPr>
              <w:pStyle w:val="Informations"/>
            </w:pPr>
          </w:p>
        </w:tc>
        <w:tc>
          <w:tcPr>
            <w:tcW w:w="250" w:type="dxa"/>
            <w:vMerge/>
          </w:tcPr>
          <w:p w14:paraId="2B2DDB91" w14:textId="77777777" w:rsidR="000C1668" w:rsidRPr="005604BC" w:rsidRDefault="000C1668" w:rsidP="000C1668">
            <w:pPr>
              <w:pStyle w:val="Informations"/>
              <w:rPr>
                <w:rFonts w:ascii="Times New Roman" w:hAnsi="Times New Roman"/>
              </w:rPr>
            </w:pPr>
          </w:p>
        </w:tc>
        <w:tc>
          <w:tcPr>
            <w:tcW w:w="6780" w:type="dxa"/>
            <w:vMerge/>
          </w:tcPr>
          <w:p w14:paraId="194D1176" w14:textId="77777777" w:rsidR="000C1668" w:rsidRPr="005604BC" w:rsidRDefault="000C1668" w:rsidP="000C1668">
            <w:pPr>
              <w:pStyle w:val="Titre1"/>
            </w:pPr>
          </w:p>
        </w:tc>
      </w:tr>
      <w:tr w:rsidR="000C1668" w:rsidRPr="005604BC" w14:paraId="16479AA8" w14:textId="77777777" w:rsidTr="00472BBB">
        <w:trPr>
          <w:trHeight w:val="2448"/>
        </w:trPr>
        <w:tc>
          <w:tcPr>
            <w:tcW w:w="1146" w:type="dxa"/>
          </w:tcPr>
          <w:p w14:paraId="69D033DD" w14:textId="77777777" w:rsidR="000C1668" w:rsidRPr="005604BC" w:rsidRDefault="000C1668" w:rsidP="000C1668">
            <w:pPr>
              <w:rPr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73628C4F" w14:textId="77777777" w:rsidR="000C1668" w:rsidRPr="005604BC" w:rsidRDefault="000C1668" w:rsidP="000C1668">
            <w:pPr>
              <w:rPr>
                <w:color w:val="0072C7" w:themeColor="accent2"/>
              </w:rPr>
            </w:pPr>
          </w:p>
        </w:tc>
        <w:tc>
          <w:tcPr>
            <w:tcW w:w="250" w:type="dxa"/>
          </w:tcPr>
          <w:p w14:paraId="26ADA98A" w14:textId="77777777" w:rsidR="000C1668" w:rsidRPr="005604BC" w:rsidRDefault="000C1668" w:rsidP="000C1668"/>
        </w:tc>
        <w:tc>
          <w:tcPr>
            <w:tcW w:w="6780" w:type="dxa"/>
            <w:vMerge/>
          </w:tcPr>
          <w:p w14:paraId="6F4DC9E7" w14:textId="77777777" w:rsidR="000C1668" w:rsidRPr="005604BC" w:rsidRDefault="000C1668" w:rsidP="000C1668"/>
        </w:tc>
      </w:tr>
    </w:tbl>
    <w:p w14:paraId="0B3C122B" w14:textId="77777777" w:rsidR="007F5B63" w:rsidRPr="005604BC" w:rsidRDefault="007F5B63" w:rsidP="006D79A8">
      <w:pPr>
        <w:pStyle w:val="Corpsdetexte"/>
      </w:pPr>
    </w:p>
    <w:sectPr w:rsidR="007F5B63" w:rsidRPr="005604BC" w:rsidSect="008E0BF2">
      <w:headerReference w:type="default" r:id="rId18"/>
      <w:type w:val="continuous"/>
      <w:pgSz w:w="11906" w:h="16838" w:code="9"/>
      <w:pgMar w:top="2302" w:right="794" w:bottom="1140" w:left="1140" w:header="720" w:footer="153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8C066B" w14:textId="77777777" w:rsidR="00904093" w:rsidRDefault="00904093" w:rsidP="00590471">
      <w:r>
        <w:separator/>
      </w:r>
    </w:p>
  </w:endnote>
  <w:endnote w:type="continuationSeparator" w:id="0">
    <w:p w14:paraId="10498D8E" w14:textId="77777777" w:rsidR="00904093" w:rsidRDefault="0090409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3D30C1" w14:textId="77777777" w:rsidR="00904093" w:rsidRDefault="00904093" w:rsidP="00590471">
      <w:r>
        <w:separator/>
      </w:r>
    </w:p>
  </w:footnote>
  <w:footnote w:type="continuationSeparator" w:id="0">
    <w:p w14:paraId="299BE26D" w14:textId="77777777" w:rsidR="00904093" w:rsidRDefault="0090409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8D43F2" w14:textId="77777777" w:rsidR="00590471" w:rsidRPr="002D51C6" w:rsidRDefault="00310F17" w:rsidP="00060042">
    <w:pPr>
      <w:pStyle w:val="Corpsdetexte"/>
    </w:pPr>
    <w:r w:rsidRPr="002D51C6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1125CEC" wp14:editId="5AFAE994">
              <wp:simplePos x="0" y="0"/>
              <wp:positionH relativeFrom="column">
                <wp:posOffset>-1554480</wp:posOffset>
              </wp:positionH>
              <wp:positionV relativeFrom="paragraph">
                <wp:posOffset>-449580</wp:posOffset>
              </wp:positionV>
              <wp:extent cx="8666731" cy="10540371"/>
              <wp:effectExtent l="0" t="0" r="1270" b="0"/>
              <wp:wrapNone/>
              <wp:docPr id="26" name="Groupe 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1" cy="10540371"/>
                        <a:chOff x="1" y="-220980"/>
                        <a:chExt cx="8666731" cy="10540371"/>
                      </a:xfrm>
                    </wpg:grpSpPr>
                    <wpg:grpSp>
                      <wpg:cNvPr id="14" name="Groupe 14"/>
                      <wpg:cNvGrpSpPr/>
                      <wpg:grpSpPr>
                        <a:xfrm>
                          <a:off x="1" y="251458"/>
                          <a:ext cx="3787140" cy="3589021"/>
                          <a:chOff x="1" y="56005"/>
                          <a:chExt cx="3787577" cy="3768496"/>
                        </a:xfrm>
                      </wpg:grpSpPr>
                      <wps:wsp>
                        <wps:cNvPr id="1" name="Forme libre : Forme 10"/>
                        <wps:cNvSpPr/>
                        <wps:spPr>
                          <a:xfrm rot="10800000" flipH="1">
                            <a:off x="1" y="56005"/>
                            <a:ext cx="3787577" cy="37684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e libre : Forme 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22" y="436418"/>
                            <a:ext cx="2947953" cy="309595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 4"/>
                      <wps:cNvSpPr/>
                      <wps:spPr>
                        <a:xfrm>
                          <a:off x="794063" y="-22098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e 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e libre : Forme 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e libre : Forme 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e libre : Forme 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e libre : Forme 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e libre : Forme 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e libre : Forme 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CBEBA3" id="Groupe 26" o:spid="_x0000_s1026" style="position:absolute;margin-left:-122.4pt;margin-top:-35.4pt;width:682.4pt;height:829.95pt;z-index:251657216" coordorigin=",-2209" coordsize="86667,105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">
              <v:group id="Groupe 14" o:spid="_x0000_s1027" style="position:absolute;top:2514;width:37871;height:35890" coordorigin=",560" coordsize="37875,37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e libre : Forme 10" o:spid="_x0000_s1028" style="position:absolute;top:560;width:37875;height:3768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059201,3748058;2041500,3757668;2042560,3758126;2206383,3650502;2149151,3664241;2063303,3675233;2059215,3664241;2119172,3658745;2206383,3650502;2355254,3636119;2351757,3637115;2353550,3636763;1287268,3615467;1347906,3631267;1373797,3632640;1446017,3668364;1478721,3675233;1480767,3675921;1488260,3668364;1516875,3676607;1545492,3683476;1601877,3696697;1602724,3695842;1668131,3706833;1699472,3712329;1730814,3715077;1794858,3717825;1882068,3716450;1885854,3716450;1894333,3711641;1913410,3705459;1932828,3705115;1946114,3706832;1949690,3716450;1980180,3716450;1970642,3730189;1965191,3737060;1947476,3745303;1914772,3745303;1872530,3742555;1781231,3739807;1713098,3734312;1653141,3726068;1593184,3716450;1501887,3702711;1431029,3679355;1431848,3678755;1390149,3665616;1353356,3649129;1311115,3635390;1267509,3620276;1287268,3615467;2089400,3586011;2068580,3589214;1924595,3596545;1972004,3602414;1984268,3599666;2068753,3590050;2082656,3587323;2218765,3566104;2148049,3576985;2172315,3577684;2207234,3571158;2476900,3562926;2255109,3622478;2367347,3597263;1054935,3535093;1211640,3602414;1267509,3620276;1309751,3635388;1351994,3649127;1388785,3665614;1380609,3672485;1358807,3668362;1281136,3639511;1242982,3624397;1204827,3607910;1154408,3590050;1110803,3570815;1076737,3552953;1054935,3535093;1118980,3500746;1193926,3539215;1184388,3544711;1097178,3502119;1118980,3500746;842360,3407319;935021,3459528;954098,3481511;910493,3458153;877789,3437545;842360,3407319;1004844,3372064;1004857,3372455;1009460,3378072;1009966,3375718;2994860,3281876;2989911,3282292;2908152,3341371;2827754,3385336;2770522,3419684;2739182,3433423;2706478,3447162;2666960,3467771;2636982,3485632;2593376,3503493;2548409,3519980;2536145,3532345;2517068,3539215;2469375,3547459;2408055,3566694;2352186,3584554;2290866,3602416;2214557,3621650;2106908,3639511;2104182,3643633;2052424,3656680;2053765,3657372;2111244,3642883;2112358,3639511;2220009,3621650;2296318,3602416;2357637,3584554;2413507,3566694;2474826,3547459;2522520,3539215;2490234,3558747;2491178,3558450;2525245,3537841;2544322,3530972;2545593,3530617;2553860,3521354;2598829,3504867;2642434,3487006;2672412,3469145;2711929,3448537;2744632,3434797;2767059,3424967;2778700,3416936;2835931,3382588;2916328,3338623;658168,3262877;663341,3267351;665108,3268258;3004006,3227010;3003538,3227335;3003538,3227727;3005704,3228039;3006263,3227335;3033445,3206502;3025399,3212106;3023977,3213596;3029493,3210036;546905,3137298;598370,3198394;557563,3149021;3129925,3137258;3129804,3137301;3128902,3143527;3107100,3168257;3081209,3197109;3082769,3196747;3107100,3169630;3128902,3144900;3129925,3137258;680094,3106319;682792,3109632;682928,3109178;478530,3074829;513959,3098187;515699,3100252;531844,3103854;568464,3138029;618883,3179247;640686,3209473;652949,3224587;704730,3268552;689742,3280917;641519,3226892;639324,3227335;684959,3278459;689742,3280917;704732,3268552;834184,3371596;808294,3379839;817832,3386710;779677,3388083;755149,3371596;731985,3353735;674753,3305648;621609,3257561;572553,3209473;549389,3186117;527586,3161387;535762,3150395;563015,3175126;592994,3198482;629785,3238326;632912,3241031;592994,3198482;564377,3175126;537124,3150395;507145,3113299;478530,3074829;3480469,2856377;3479778,2856675;3464895,2892690;3466162,2684253;3430051,2736845;3412336,2769819;3394622,2800045;3352379,2856377;3315587,2912707;3282884,2958047;3280157,2959727;3277925,2963061;3281520,2960795;3314224,2915456;3351017,2859125;3393258,2802795;3410974,2772568;3428688,2739594;3465480,2686011;3607197,2665403;3589481,2718985;3558141,2776690;3526799,2835769;3498184,2872864;3517261,2834394;3533613,2795924;3545876,2775316;3562228,2747838;3577218,2720360;3607197,2665403;3518995,2547631;3485919,2606324;3485311,2607734;3518623,2548619;3537135,2414698;3497381,2524210;3413756,2696558;3401513,2716076;3401434,2716237;3372818,2765698;3344203,2819282;3311499,2860499;3284246,2907213;3123452,3089943;3070307,3135283;3065209,3139192;3063010,3141437;3040787,3159702;3022615,3180622;2955844,3231457;2945382,3238121;2916964,3261479;2912861,3264166;2906788,3269927;2853645,3305649;2800501,3338623;2794418,3341732;2758435,3365297;2747280,3370970;2736456,3378466;2699664,3399076;2665288,3412669;2588671,3451634;2408919,3519229;2283660,3551702;2384890,3532345;2403968,3528222;2465286,3506240;2503441,3493875;2564761,3462274;2634256,3437544;2678781,3419939;2698302,3408692;2716014,3403198;2740544,3389457;2746989,3384941;2763710,3368849;2800501,3346867;2842358,3326179;2857732,3316639;2910877,3280917;2934041,3258934;2959933,3242447;3026702,3191613;3074396,3146273;3127539,3100934;3288333,2918202;3310462,2880274;3311499,2876985;3346928,2822028;3357829,2805541;3372324,2785271;3376906,2776690;3405522,2727228;3461391,2610445;3515898,2485419;3531909,2434583;3686229,2293070;3682142,2295818;3682142,2295818;3699101,2211643;3698611,2214074;3702581,2218878;3714846,2232618;3723022,2227122;3723228,2226067;3717571,2229870;3703945,2217504;3686955,2055570;3686003,2055624;3684280,2055720;3684868,2062252;3683506,2096600;3678055,2117208;3645351,2169417;3637175,2214757;3628999,2229870;3615373,2295818;3600383,2348027;3584031,2398863;3574493,2438705;3563592,2479923;3572285,2466289;3579943,2437331;3586756,2396113;3603108,2345279;3618098,2293070;3631725,2227122;3639900,2212008;3648076,2166669;3680780,2114461;3658978,2220252;3642626,2308182;3605833,2420844;3598556,2432259;3595444,2449353;3585394,2478550;3547240,2562358;3529524,2606324;3518623,2629681;3504996,2654411;3468205,2720360;3428688,2784933;3378270,2871491;3322400,2956674;3285609,3004760;3246091,3051473;3232465,3070708;3217476,3089943;3194310,3109178;3156423,3151473;3157518,3155891;3118001,3197109;3075758,3227335;3041692,3254813;3009420,3278592;3014439,3278171;3049868,3252065;3083935,3224587;3126177,3194361;3165695,3153143;3164332,3147648;3202486,3105057;3225652,3085822;3240641,3066587;3254267,3047352;3293785,3000639;3330576,2952551;3386446,2867368;3436863,2780812;3476381,2716237;3513172,2650289;3526799,2625558;3537700,2602203;3555416,2558237;3593570,2474427;3608559,2418097;3645351,2305436;3661703,2217505;3683506,2111713;3688421,2093130;3684868,2092478;3686229,2058131;3716208,2026530;3700341,2093192;3700342,2093192;3716209,2026531;3728473,2012791;3720297,2030652;3718424,2068091;3717571,2103469;3703945,2145746;3703945,2150575;3720297,2103469;3723022,2030651;3729375,2016773;3669878,1953711;3660949,1974992;3657614,2005922;3653315,1991473;3651743,1993512;3656252,2008670;3653527,2030652;3658978,2048512;3663202,2048276;3660340,2038894;3663065,2016912;3669878,1953711;3784342,1916616;3787068,1917989;3785704,1975694;3787068,2015538;3782979,2088355;3778892,2129573;3766627,2190025;3762540,2240861;3742099,2334288;3723022,2415348;3688956,2430462;3691682,2422218;3697132,2364514;3717571,2304061;3733923,2294445;3733923,2294443;3751639,2190025;3761176,2140564;3769352,2089730;3776166,2041642;3778892,1996304;3780254,1957834;3782979,1937224;3784342,1916616;191918,1279577;192596,1279918;192661,1279727;274131,1082648;244153,1138978;219625,1159588;219566,1160903;217194,1213500;217263,1213375;219625,1160961;244153,1140351;274131,1084021;275153,1084708;275664,1083678;290482,963116;271405,976856;242789,1037308;249336,1042589;249549,1041661;244153,1037308;272768,976856;289661,964690;395407,884804;393686,886193;386380,914515;381781,928769;256416,1159588;238701,1215918;222349,1273622;186920,1394527;163755,1476962;152854,1538789;147403,1570389;143315,1601990;131051,1687172;126963,1739381;133777,1794338;136970,1764393;136502,1754494;141953,1696789;154216,1611606;163943,1599837;178067,1504533;177382,1487954;190844,1449041;198854,1416371;196459,1422005;188283,1419258;167842,1478337;169206,1511311;159667,1574511;158305,1585502;144678,1601990;148765,1570389;154216,1538789;165117,1476962;188283,1394527;223712,1273622;240064,1215918;257778,1159588;383143,928769;395407,884804;419937,747412;419935,747412;426748,752908;426748,752906;665477,551803;665215,552014;664420,552921;653291,564680;650477,568807;648639,570901;640686,582542;557565,681464;534399,708942;511234,737794;408801,851947;512596,736421;535761,707568;558926,680089;642048,581167;650477,568807;664420,552921;700068,457063;688307,461194;679560,464468;677479,467131;662489,480870;624334,505601;598444,534454;573916,563305;557565,578419;557009,577718;541553,596452;515321,629255;473080,675968;479892,684210;480022,684095;474442,677341;516683,630628;558926,578419;575278,563307;599806,534454;625696,505602;663851,480872;678841,467132;695192,460950;700354,459335;2673774,208836;2743269,240435;2773248,265166;2706478,232192;2673774,208836;2447573,108539;2502079,120903;2578388,159373;2447573,108539;1627253,99437;1598636,103043;1537316,111287;1477359,125026;1451469,133269;1421491,141513;1355891,154506;1343818,159375;1260697,188226;1178937,221200;1121706,247305;1083551,262418;989527,306383;944560,335236;900955,364088;831458,416297;766051,468506;703451,523566;708819,530333;722105,521144;733414,512646;774227,476749;839634,424540;909129,372331;952734,343478;997703,314627;1091726,270661;1128518,251426;1185750,225321;1267509,192347;1350631,163496;1385548,156581;1402415,150769;1631994,100832;2114573,69897;2143699,72817;2183217,86556;2153238,82435;2090556,70069;2114573,69897;2273152,59078;2329021,63199;2397154,90677;2312669,75565;2273152,59078;1817343,58734;1659955,67321;1550943,82434;1499162,96173;1454193,112660;1391511,120903;1154408,212957;1068561,251426;1042670,261043;1019505,273409;975900,296765;907767,332487;855986,373705;706094,491862;674769,519326;644124,547538;644773,548193;409034,827098;361340,893046;339538,932890;317735,969985;276855,1046925;232387,1117577;231888,1119743;216898,1160961;205997,1180196;203272,1182944;191179,1223474;188283,1247518;185558,1281866;166481,1338197;148765,1394527;129688,1476962;118787,1552528;111974,1628093;121512,1575884;122396,1571576;124237,1551154;135139,1475589;138552,1476737;138848,1475461;135140,1474214;154217,1391779;171931,1335448;190921,1279376;189646,1279118;192372,1244771;207360,1180196;218262,1160961;218628,1159957;233252,1119743;278219,1048299;319098,971360;340901,934265;362703,894421;410397,828472;646137,549568;708819,491863;858712,373706;910493,332488;978626,296766;1022231,273409;1045397,261045;1071286,251426;1157135,212957;1394238,120905;1456920,112661;1501887,96174;1553668,82435;1662681,67321;1820068,59249;1946572,63529;2008796,0;2072841,4121;2138248,10991;2181853,21983;2210470,35722;2245899,28852;2299042,41218;2331746,50834;2330384,52209;2329021,61826;2273152,57705;2254075,52209;2234998,48086;2198205,39843;2161414,31599;2123260,26104;2081018,26104;2046951,26104;1993808,26104;1991311,25300;1967916,37095;1976092,50834;2057852,67321;2021469,67962;2022082,68009;2060577,67321;2093281,71444;2155963,83808;2185942,87931;2236361,98922;2288142,109914;2338560,122278;2388979,137392;2413507,144261;2438035,152504;2438351,152796;2455940,155854;2498565,171824;2504520,180920;2506168,181357;2544322,196470;2577026,210209;2609730,225323;2634258,239062;2650610,247305;2668323,256922;2728281,291271;2804589,340732;2844107,368210;2845252,369034;2865446,381404;3634450,1839677;3633875,1851174;3649438,1853416;3664427,1864407;3671241,1901502;3697131,1945468;3708033,1946467;3708033,1935851;3719111,1904826;3718933,1898756;3729835,1861659;3744825,1861659;3767989,1846547;3770714,1907000;3763902,1935851;3755726,1963329;3751637,2008670;3750275,2032025;3747550,2055383;3741740,2059289;3742099,2060877;3747666,2057135;3750275,2034773;3751637,2011417;3755726,1966077;3763902,1938599;3770714,1909747;3781616,1917991;3780254,1938599;3777528,1959208;3776165,1997678;3773440,2043017;3766627,2091105;3758451,2141939;3748912,2191400;3731198,2295818;3714846,2305436;3694405,2365888;3688955,2423593;3686229,2431837;3663065,2495037;3656251,2500533;3627636,2567854;3657614,2500533;3664427,2495037;3620822,2620063;3597657,2632429;3592853,2642118;3593570,2643419;3599021,2632427;3622185,2620063;3605833,2666776;3575855,2721733;3560866,2749211;3544514,2776690;3532250,2797298;3514536,2837142;3495459,2875612;3465480,2916829;3435502,2955299;3436750,2952705;3402796,2999264;3329213,3080326;3314726,3102799;3329213,3081700;3402796,3000638;3346928,3085821;3318141,3116220;3295032,3133347;3293784,3135283;3279336,3146489;3278795,3150395;3214749,3216344;3146616,3279544;3143466,3281849;3120726,3311143;3066220,3352361;3015277,3390884;3015094,3391108;3066220,3353735;3120726,3312518;3075758,3357857;3039137,3381900;3013804,3392688;3013076,3393580;2985822,3411440;2975554,3416239;2949714,3437374;2924503,3455405;2886349,3480136;2874086,3481511;2860455,3487619;2858336,3489242;2875448,3482884;2887712,3481511;2838657,3518606;2807315,3535094;2775974,3550207;2753837,3553554;2750083,3555702;2646521,3601041;2641241,3602251;2609730,3623024;2627444,3628519;2562036,3657372;2567487,3638137;2545684,3646381;2525245,3653250;2483002,3666989;2477358,3660159;2457111,3664241;2432583,3669737;2382165,3682103;2380503,3682882;2428495,3671110;2453023,3665614;2473462,3661493;2481638,3668362;2523882,3654623;2544321,3647754;2566123,3639511;2560673,3658745;2503441,3686224;2500636,3685432;2461199,3701336;2428495,3710954;2379440,3723319;2359171,3721602;2316776,3729920;2315394,3732937;2202294,3754920;2176403,3748049;2154600,3748049;2116446,3760415;2082380,3763163;2048313,3764537;2044612,3762938;2013566,3768487;1976092,3761789;1977456,3760415;1984268,3750797;1952928,3746676;1967916,3738433;2012885,3737058;2056490,3735685;2119171,3737058;2162776,3732937;2244536,3715075;2299042,3702711;2339922,3701336;2342766,3700005;2303131,3701338;2248624,3713702;2166865,3731564;2123260,3735685;2060577,3734312;2016972,3735685;1972004,3737060;1973367,3731564;1982905,3717825;2402604,3647754;2687401,3539215;2762346,3499371;2804589,3477388;2848195,3454032;2929954,3404571;2995362,3353735;3118001,3257561;3152067,3230083;3184771,3201231;3233826,3155891;3254267,3121544;3283628,3094407;3283864,3092702;3255630,3118796;3235190,3153143;3186134,3198483;3153430,3227335;3119365,3254813;2996725,3350988;2931317,3401823;2849558,3451284;2805953,3474640;2763710,3496623;2688764,3536467;2403968,3645006;1984268,3715077;1952928,3715077;1948839,3704086;1916135,3702711;1886157,3715077;1798947,3716450;1734902,3713702;1703561,3710954;1672220,3705459;1691100,3685155;1687209,3686224;1616868,3673090;1613625,3673859;1478722,3649129;1425578,3638137;1379248,3629894;1323379,3603789;1253883,3577685;1181663,3548832;1193926,3539215;1244345,3548832;1266148,3568067;1341093,3590050;1489624,3628519;1526415,3635390;1565933,3642258;1609538,3651877;1657591,3662353;1661317,3661493;1706286,3668364;1707648,3665616;1773055,3668364;1783957,3669737;1884794,3669737;1958377,3672485;2045587,3665616;2056489,3665616;2060577,3676607;2146424,3665616;2203656,3651877;2236360,3646381;2256800,3643633;2301767,3632642;2338560,3624398;2375351,3614780;2442837,3603004;2451661,3599668;2380803,3612032;2344011,3621650;2307219,3629894;2262251,3640885;2241812,3643633;2209108,3649129;2120534,3657372;2060577,3662868;2049676,3662868;1962466,3669737;1888882,3666989;1788045,3666989;1777144,3665616;1734902,3647754;1711736,3662868;1711678,3662986;1730814,3650502;1773057,3668362;1707649,3665614;1708164,3665278;1665406,3658745;1614988,3647754;1571383,3638137;1531865,3631267;1495074,3624398;1346544,3585928;1271598,3563946;1249796,3544711;1199376,3535093;1124431,3496623;1102628,3497998;1024956,3458153;1011329,3433423;1014055,3432050;1061749,3458153;1109441,3484258;1123068,3476015;1067199,3438918;1020869,3418310;956823,3381214;902317,3345492;816470,3308397;783766,3280918;790579,3278171;823282,3287787;755149,3216344;716995,3184744;681566,3153143;636599,3116048;571191,3043230;566703,3029088;553476,3015751;508509,2966290;503058,2941560;485343,2916829;483233,2913493;462177,2898968;421297,2839890;398133,2784933;395407,2784933;364067,2724481;334088,2664028;302746,2593959;274131,2522515;302746,2570602;331363,2631054;340901,2664028;344844,2669857;339991,2644420;327337,2621264;306739,2574564;282306,2533505;252327,2451070;226644,2366565;218210,2341931;181478,2194099;165233,2086780;165117,2089730;166481,2111713;173293,2162548;181469,2214757;167842,2169417;158305,2111713;147403,2111713;140589,2059504;131051,2026530;122875,1994930;99709,1970200;92897,1970200;86083,1935851;83358,1891886;88808,1830060;91534,1808077;96174,1793000;93918,1758616;96984,1707781;102435,1697477;102435,1691294;91534,1711903;81996,1698164;64280,1673433;61044,1653855;60193,1655572;54742,1710528;50654,1765485;46566,1808077;46566,1896007;47928,1941347;50654,1986685;38391,2029278;35665,2029278;27489,1946842;27489,1861659;34302,1795711;46561,1808070;35665,1794338;32940,1744877;35665,1669311;37027,1648703;41116,1614354;57468,1552528;65615,1511457;62918,1501693;53379,1556649;37027,1618477;32940,1652824;31577,1673433;28851,1748998;31577,1798459;24764,1864407;24764,1949590;32940,2032025;35665,2032025;53379,2110340;62918,2174913;83358,2240861;115551,2382676;118360,2409854;124239,2409854;154217,2482671;165119,2519767;144678,2488167;122875,2438705;121513,2452445;109658,2415391;101073,2416723;91534,2385123;58830,2309557;38391,2242236;37027,2185904;27489,2119956;20675,2054008;5687,2005922;15225,1750373;24764,1684425;16588,1648703;32940,1549781;37027,1526423;47928,1446736;76545,1389031;69731,1467345;76542,1453922;80632,1421834;81996,1386284;94259,1340943;113336,1272248;136502,1202178;138237,1200209;148767,1144474;163755,1104629;181470,1071655;216900,1002959;245515,941134;286395,861446;316373,827098;340901,779011;361342,748785;383144,737794;388595,729550;410397,685585;452639,636124;453789,656797;450708,665486;494881,619637;516683,590785;545300,563307;547766,566069;546663,564680;582092,528958;617522,495984;655676,454766;708819,414922;766051,372331;800270,348261;823282,326991;864162,302261;907767,278905;913540,275912;928378,261216;952736,243183;979478,229444;998397,225053;1001790,222573;1372434,71442;1386186,68428;1424215,54955;1450446,49631;1464124,49514;1469183,48086;1779869,6869;1868101,6526;1962466,8242;1964223,9571;2010160,4121;2052401,10990;2094645,19233;2116438,24229;2093281,17860;2051038,9617;2008796,2748;200879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8" o:spid="_x0000_s1029" style="position:absolute;left:2909;top:4364;width:29479;height:3095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602721,3079160;1588944,3087054;1589769,3087431;1717275,2999014;1672731,3010301;1605913,3019331;1602732,3010301;1649398,3005786;1717275,2999014;1833144,2987198;1830425,2988016;1831819,2987727;1001908,2970231;1049104,2983212;1069256,2984340;1125466,3013688;1150920,3019331;1152513,3019896;1158345,3013688;1180617,3020460;1202890,3026103;1246774,3036965;1247434,3036262;1298343,3045292;1322736,3049807;1347130,3052064;1396977,3054322;1464854,3053192;1467801,3053192;1474400,3049242;1489248,3044163;1504362,3043881;1514702,3045291;1517486,3053192;1541217,3053192;1533793,3064480;1529551,3070124;1515763,3076896;1490308,3076896;1457431,3074639;1386371,3072381;1333342,3067866;1286676,3061094;1240010,3053192;1168951,3041905;1113800,3022718;1114438,3022225;1081983,3011430;1053346,2997886;1020469,2986598;986530,2974182;1001908,2970231;1626224,2946032;1610021,2948664;1497954,2954686;1534853,2959508;1544399,2957251;1610155,2949350;1620976,2947110;1726912,2929678;1671873,2938617;1690760,2939191;1717938,2933830;1927825,2927067;1755199,2975991;1842557,2955276;821078,2904201;943045,2959508;986530,2974182;1019408,2986597;1052286,2997884;1080922,3011429;1074558,3017073;1057589,3013687;997136,2989984;967439,2977568;937743,2964023;898501,2949350;864562,2933548;838048,2918874;821078,2904201;870927,2875984;929258,2907588;921835,2912103;853957,2877112;870927,2875984;655627,2799231;727747,2842122;742595,2860182;708656,2840993;683202,2824062;655627,2799231;782092,2770268;782102,2770589;785684,2775202;786078,2773269;2330964,2696175;2327112,2696516;2263477,2745052;2200902,2781171;2156357,2809389;2131964,2820676;2106510,2831963;2075753,2848894;2052420,2863567;2018481,2878241;1983482,2891786;1973936,2901944;1959088,2907588;1921968,2914360;1874241,2930162;1830758,2944835;1783031,2959509;1723638,2975311;1639852,2989984;1637731,2993371;1597445,3004089;1598489,3004658;1643227,2992755;1644094,2989984;1727881,2975311;1787274,2959509;1835000,2944835;1878485,2930162;1926210,2914360;1963332,2907588;1938203,2923634;1938937,2923390;1965453,2906459;1980301,2900816;1981290,2900524;1987724,2892914;2022724,2879369;2056663,2864696;2079996,2850023;2110753,2833092;2136207,2821805;2153662,2813729;2162722,2807131;2207267,2778914;2269841,2742795;512266,2680566;516293,2684242;517667,2684987;2338081,2651101;2337718,2651367;2337718,2651690;2339404,2651946;2339839,2651367;2360994,2634252;2354733,2638856;2353627,2640080;2357920,2637156;425668,2577399;465722,2627588;433963,2587030;2436088,2577366;2435994,2577401;2435292,2582516;2418323,2602833;2398171,2626536;2399386,2626237;2418323,2603961;2435292,2583644;2436088,2577366;529332,2551950;531432,2554669;531537,2554297;372450,2526079;400026,2545268;401380,2546964;413945,2549923;442448,2578000;481690,2611862;498660,2636693;508205,2649110;548507,2685229;536841,2695387;499308,2651004;497600,2651367;497600,2651367;533119,2693368;536841,2695387;548508,2685229;649263,2769883;629113,2776655;636536,2782299;606840,2783427;587749,2769883;569720,2755210;525175,2715704;483812,2676199;445630,2636693;427601,2617506;410632,2597189;416995,2588159;438207,2608476;461540,2627664;490175,2660397;492609,2662619;461540,2627664;439267,2608476;418055,2588159;394722,2557683;372450,2526079;2708924,2346612;2708386,2346858;2696801,2376445;2697789,2205206;2669683,2248413;2655895,2275502;2642107,2300334;2609229,2346612;2580593,2392889;2555139,2430138;2553016,2431518;2551279,2434257;2554078,2432395;2579532,2395148;2608169,2348870;2641046,2302593;2654834,2277761;2668622,2250672;2697258,2206651;2782502,2201289;2773620,2222453;2754530,2263087;2773620,2222453;2782502,2201289;2807559,2189721;2793771,2233740;2769378,2281147;2744984,2329682;2722712,2360157;2737560,2328553;2750287,2296949;2759832,2280018;2772559,2257444;2784226,2234870;2807559,2189721;2738910,2092967;2713166,2141185;2712693,2142344;2738620,2093779;2753029,1983758;2722087,2073726;2657000,2215316;2647470,2231350;2647410,2231483;2625137,2272117;2602865,2316138;2577411,2349999;2556199,2388376;2431050,2538495;2389687,2575744;2385718,2578954;2384006,2580799;2366710,2595805;2352567,2612991;2300597,2654754;2292454,2660228;2270336,2679418;2267142,2681625;2262416,2686358;2221054,2715705;2179690,2742795;2174957,2745348;2146950,2764708;2138267,2769368;2129843,2775527;2101207,2792458;2074452,2803625;2014818,2835636;1874914,2891168;1777422,2917847;1856212,2901944;1871060,2898557;1918786,2880497;1948482,2870340;1996209,2844378;2050299,2824061;2084953,2809598;2100147,2800359;2113933,2795845;2133024,2784557;2138041,2780846;2151055,2767626;2179690,2749567;2212268,2732571;2224235,2724734;2265598,2695387;2283628,2677327;2303780,2663783;2355748,2622021;2392869,2584772;2434231,2547525;2559381,2397404;2576604,2366245;2577411,2363543;2604986,2318394;2613471,2304849;2624753,2288196;2628319,2281147;2650591,2240513;2694076,2144571;2736499,2041858;2748961,2000094;2869072,1883836;2865891,1886094;2865891,1886094;2879090,1816941;2878709,1818938;2881799,1822885;2891345,1834173;2897708,1829658;2897869,1828792;2893466,1831915;2882860,1821756;2869637,1688722;2868896,1688766;2867554,1688845;2868012,1694211;2866952,1722430;2862710,1739360;2837256,1782251;2830892,1819500;2824528,1831915;2813923,1886094;2802256,1928985;2789529,1970749;2782105,2003481;2773620,2037343;2780387,2026141;2786347,2002352;2791650,1968490;2804377,1926728;2816044,1883836;2826650,1829658;2833013,1817241;2839377,1779994;2864831,1737103;2847861,1824014;2835134,1896252;2806498,1988807;2800833,1998185;2798411,2012229;2790590,2036215;2760893,2105066;2747105,2141185;2738620,2160374;2728014,2180691;2699379,2234870;2668622,2287919;2629380,2359029;2585896,2429010;2557260,2468514;2526503,2506891;2515897,2522693;2504231,2538495;2486201,2554297;2456712,2589044;2457564,2592674;2426808,2626536;2393929,2651367;2367415,2673942;2342297,2693477;2346203,2693131;2373778,2671684;2400294,2649110;2433171,2624278;2463929,2590416;2462868,2585902;2492564,2550912;2510595,2535110;2522261,2519308;2532866,2503505;2563624,2465129;2592259,2425623;2635744,2355642;2674985,2284533;2705743,2231483;2734378,2177304;2744984,2156987;2753469,2137800;2767257,2101680;2796953,2032828;2808619,1986551;2837256,1893996;2849983,1821757;2866952,1734845;2870778,1719579;2868012,1719043;2869072,1690826;2892405,1664864;2880054,1719630;2880055,1719630;2892406,1664866;2901951,1653577;2895587,1668251;2895587,1668251;2894129,1699008;2893466,1728073;2882860,1762804;2882860,1766772;2895587,1728073;2897708,1668250;2902653,1656849;2856345,1605042;2849395,1622525;2846800,1647934;2843454,1636064;2842231,1637740;2845740,1650192;2843619,1668251;2847861,1682924;2851149,1682730;2848921,1675022;2851043,1656963;2856345,1605042;2945435,1574567;2947557,1575695;2946495,1623101;2947557,1655835;2944374,1715656;2941193,1749518;2931647,1799182;2928466,1840945;2912557,1917698;2897708,1984292;2871194,1996709;2873315,1989936;2877558,1942530;2893466,1892866;2906193,1884966;2906193,1884965;2919981,1799182;2927405,1758548;2933768,1716786;2939072,1677280;2941193,1640033;2942253,1608428;2944374,1591497;2945435,1574567;149374,1051216;149902,1051497;149952,1051340;213362,889433;190029,935710;170939,952641;170893,953722;169047,996932;169099,996829;170939,953770;190029,936838;213362,890561;214157,891125;214555,890279;226088,791234;211240,802521;188968,852185;194064,856523;194229,855761;190029,852185;212301,802521;225449,792526;307754,726897;306415,728038;300728,751306;297148,763016;199574,952641;185786,998918;173059,1046325;145484,1145652;127454,1213376;118970,1264169;114727,1290129;111545,1316090;102000,1386071;98818,1428962;104121,1474111;106607,1449510;106242,1441377;110485,1393971;120030,1323990;127600,1314322;138593,1236026;138060,1222405;148538,1190439;154772,1163598;152908,1168227;146545,1165969;130635,1214505;131697,1241594;124272,1293515;123212,1302545;112606,1316090;115787,1290129;120030,1264169;128514,1213376;146545,1145652;174120,1046325;186847,998918;200634,952641;298208,763016;307754,726897;326846,614025;326845,614025;332147,618540;332147,618538;517955,453326;517751,453499;517133,454242;508470,463904;506279,467296;504850,469015;498660,478578;433965,559846;415934,582421;397905,606123;318212,699863;398965,604995;416994,581291;435025,558717;499720,477449;506279,467296;517133,454242;544878,375493;535724,378887;528916,381577;527296,383764;515629,395052;485933,415369;465782,439072;446692,462775;433965,475191;433531,474615;421502,490006;401086,516955;368208,555331;373510,562102;373612,562008;369268,556459;402146,518083;435025,475191;447752,462776;466842,439072;486993,415370;516689,395053;528356,383765;541083,378687;545101,377359;2081056,171566;2135146,197526;2158478,217843;2106510,190753;2081056,171566;1904999,89168;1947422,99326;2006815,130931;1904999,89168;1266526,81691;1244253,84654;1196526,91426;1149860,102713;1129710,109485;1106377,116258;1055320,126932;1045923,130932;981228,154634;917592,181724;873048,203170;843351,215585;770170,251704;735171,275408;701233,299111;647142,342002;596234,384894;547511,430128;551689,435687;562030,428138;570831,421156;602597,391666;653506,348775;707595,305883;741534,282179;776534,258477;849714,222358;878350,206556;922895,185109;986530,158020;1051225,134317;1078402,128636;1091530,123862;1270216,82837;1645817,57423;1668487,59822;1699245,71109;1675912,67723;1627125,57564;1645817,57423;1769243,48534;1812727,51920;1865756,74494;1800000,62079;1769243,48534;1414477,48252;1291979,55307;1207132,67722;1166830,79009;1131830,92554;1083043,99326;898501,174951;831684,206556;811533,214456;793503,224615;759564,243803;706535,273150;666233,307011;549568,404081;525187,426644;501335,449821;501841,450359;318360,679489;281239,733668;264269,766402;247300,796877;215482,860085;180872,918127;180484,919908;168817,953770;160332,969572;158211,971829;148798,1005127;146545,1024880;144424,1053097;129575,1099375;115787,1145652;100939,1213376;92454,1275456;87152,1337535;94575,1294644;95264,1291104;96697,1274327;105181,1212247;107838,1213191;108069,1212142;105182,1211118;120031,1143395;133818,1097117;148598,1051052;147606,1050840;149727,1022622;161393,969572;169878,953770;170163,952945;181545,919908;216544,861214;248361,798006;265331,767531;282300,734797;319421,680619;502902,451489;551689,404082;668354,307012;708656,273151;761685,243804;795624,224615;813655,214457;833805,206556;900623,174951;1085165,99328;1133952,92555;1168951,79011;1209253,67723;1294100,55307;1416598,48675;1515059,52191;1563490,0;1613337,3386;1664245,9030;1698184,18060;1720456,29347;1748032,23703;1789394,33862;1814848,41762;1813788,42891;1812727,50792;1769243,47406;1754395,42891;1739547,39505;1710911,32732;1682275,25960;1652579,21445;1619701,21445;1593186,21445;1551824,21445;1549881,20785;1531672,30475;1538035,41762;1601671,55307;1573353,55833;1573830,55872;1603792,55307;1629246,58694;1678033,68851;1701366,72238;1740608,81268;1780910,90298;1820152,100456;1859394,112872;1878485,118515;1897575,125288;1897821,125527;1911511,128039;1944687,141160;1949322,148632;1950604,148991;1980301,161407;2005755,172694;2031209,185110;2050300,196398;2063027,203170;2076814,211070;2123480,239289;2182873,279923;2213630,302498;2214520,303174;2230239,313337;2828771,1511358;2828322,1520804;2840437,1522645;2852103,1531675;2857406,1562150;2877557,1598269;2886043,1599090;2886043,1590369;2894664,1564880;2894526,1559894;2903011,1529418;2914678,1529418;2932707,1517002;2934828,1566666;2929526,1590369;2923163,1612943;2919980,1650192;2918920,1669379;2916799,1688568;2912276,1691777;2912557,1693082;2916889,1690008;2918920,1671637;2919980,1652449;2923163,1615201;2929526,1592626;2934828,1568924;2943313,1575696;2942253,1592626;2940132,1609558;2939071,1641162;2936950,1678409;2931647,1717915;2925284,1759677;2917859,1800311;2904072,1886094;2891345,1893996;2875436,1943659;2871193,1991066;2869072,1997838;2851043,2049759;2845739,2054274;2823467,2109581;2846800,2054274;2852103,2049759;2818164,2152472;2800134,2162631;2796395,2170591;2796953,2171660;2801196,2162630;2819225,2152472;2806498,2190849;2783165,2235998;2771499,2258572;2758772,2281147;2749226,2298077;2735439,2330810;2720591,2362415;2697258,2396276;2673925,2427880;2674897,2425750;2648470,2464000;2591198,2530595;2579922,2549057;2591198,2531723;2648470,2465128;2604986,2535108;2582581,2560081;2564594,2574153;2563623,2575744;2552378,2584950;2551957,2588159;2502109,2642338;2449079,2694259;2446626,2696153;2428929,2720219;2386505,2754081;2346854,2785729;2346713,2785912;2386505,2755210;2428929,2721348;2393929,2758595;2365426,2778348;2345709,2787211;2345142,2787943;2323930,2802616;2315936,2806559;2295826,2823921;2276204,2838735;2246508,2859052;2236963,2860182;2226353,2865200;2224704,2866532;2238023,2861310;2247569,2860182;2209388,2890656;2184994,2904202;2160601,2916618;2143371,2919368;2140449,2921133;2059844,2958380;2055735,2959374;2031209,2976439;2044996,2980954;1994088,3004658;1998330,2988856;1981361,2995628;1965453,3001271;1932574,3012558;1928181,3006947;1912422,3010301;1893332,3014816;1854090,3024975;1852797,3025615;1890150,3015944;1909241,3011429;1925149,3008044;1931513,3013687;1964392,3002399;1980300,2996756;1997269,2989984;1993027,3005786;1948482,3028361;1946299,3027710;1915605,3040776;1890150,3048678;1851969,3058835;1836194,3057425;1803197,3064258;1802121,3066737;1714093,3084797;1693941,3079152;1676972,3079152;1647275,3089312;1620761,3091569;1594246,3092697;1591365,3091384;1567202,3095943;1538035,3090440;1539097,3089312;1544399,3081410;1520006,3078024;1531672,3071252;1566672,3070123;1600611,3068995;1649397,3070123;1683335,3066737;1746971,3052063;1789394,3041905;1821212,3040776;1823425,3039682;1792576,3040777;1750153,3050935;1686518,3065609;1652579,3068995;1603792,3067866;1569853,3068995;1534853,3070124;1535914,3065609;1543338,3054322;1869999,2996756;2091662,2907588;2149994,2874854;2182873,2856795;2216811,2837607;2280447,2796973;2331355,2755210;2426808,2676199;2453322,2653625;2478776,2629922;2516957,2592674;2532866,2564456;2555718,2542163;2555902,2540762;2533928,2562199;2518018,2590416;2479837,2627665;2454383,2651367;2427869,2673942;2332416,2752952;2281508,2794716;2217872,2835350;2183934,2854537;2151055,2872597;2092723,2905330;1871060,2994499;1544399,3052064;1520006,3052064;1516824,3043035;1491370,3041905;1468037,3052064;1400159,3053192;1350312,3050935;1325918,3048678;1301525,3044163;1316218,3027482;1313191,3028361;1258443,3017571;1255919,3018203;1150922,2997886;1109558,2988856;1073498,2982084;1030015,2960637;975924,2939192;919714,2915488;929258,2907588;968501,2915488;985470,2931290;1043802,2949350;1159406,2980954;1188042,2986598;1218799,2992241;1252738,3000143;1290139,3008750;1293039,3008044;1328039,3013688;1329099,3011430;1380007,3013688;1388492,3014816;1466976,3014816;1524247,3017073;1592125,3011430;1600610,3011430;1603792,3020460;1670608,3011430;1715153,3000143;1740607,2995628;1756516,2993371;1791515,2984341;1820152,2977569;1848787,2969667;1901313,2959993;1908181,2957252;1853030,2967410;1824394,2975311;1795759,2982084;1760759,2991113;1744851,2993371;1719396,2997886;1650458,3004658;1603792,3009173;1595307,3009173;1527430,3014816;1470158,3012558;1391674,3012558;1383190,3011430;1350312,2996756;1332281,3009173;1332236,3009270;1347130,2999014;1380008,3013687;1329100,3011429;1329501,3011153;1296221,3005786;1256980,2996756;1223042,2988856;1192284,2983212;1163649,2977569;1048044,2945964;989712,2927905;972743,2912103;933501,2904201;875169,2872597;858199,2873726;797745,2840993;787140,2820676;789261,2819548;826382,2840993;863502,2862439;874108,2855667;830624,2825191;794564,2808260;744716,2777784;702293,2748438;635476,2717963;610022,2695388;615324,2693131;640778,2701031;587749,2642338;558053,2616378;530477,2590416;495479,2559942;444570,2500119;441077,2488501;430782,2477544;395783,2436910;391541,2416593;377753,2396276;376110,2393535;359722,2381602;327905,2333068;309875,2287919;307754,2287919;283361,2238255;260028,2188591;235634,2131027;213362,2072334;235634,2111838;257907,2161502;265331,2188591;268398,2193380;264622,2172484;254773,2153461;238741,2115092;219725,2081362;196392,2013639;176404,1944221;169838,1923977;141248,1802528;128604,1714362;128514,1716786;129575,1734845;134878,1776608;141241,1819500;130635,1782251;123212,1734845;114727,1734845;109424,1691954;102000,1664864;95637,1638904;77606,1618587;72304,1618587;67000,1590369;64879,1554250;69121,1503458;71243,1485398;74855,1473011;73099,1444764;75485,1403001;79727,1394536;79727,1389456;71243,1406388;63819,1395100;50031,1374783;47512,1358699;46850,1360109;42607,1405258;39425,1450407;36244,1485398;36244,1557635;37304,1594884;39425,1632131;29880,1667122;27759,1667122;21395,1599399;21395,1529418;26698,1475239;36239,1485392;27759,1474111;25638,1433477;27759,1371397;28819,1354466;32001,1326248;44728,1275456;51070,1241714;48971,1233693;41546,1278841;28819,1329635;25638,1357852;24577,1374783;22456,1436863;24577,1477497;19274,1531675;19274,1601656;25638,1669379;27759,1669379;41546,1733717;48971,1786766;64879,1840945;89936,1957450;92122,1979778;96698,1979778;120031,2039600;128515,2070076;112606,2044115;95637,2003481;94577,2014768;85349,1984328;78667,1985421;71243,1959461;45788,1897381;29880,1842074;28819,1795796;21395,1741617;16092,1687439;4426,1647934;11850,1437992;19274,1383813;12911,1354466;25638,1273198;28819,1254010;37304,1188544;59577,1141137;54273,1205475;59574,1194447;62758,1168086;63819,1138880;73364,1101632;88212,1045195;106242,987631;107593,986014;115788,940225;127454,907491;141242,880402;168818,823966;191089,773174;222907,707708;246240,679489;265331,639985;281240,615153;298209,606123;302452,599351;319421,563232;352299,522598;353194,539581;350796,546720;385176,509053;402146,485350;424419,462776;426337,465045;425480,463904;453055,434557;480630,407468;510327,373606;551689,340873;596234,305883;622867,286109;640778,268635;672596,248318;706535,229130;711028,226671;722577,214598;741535,199783;762349,188496;777074,184889;779715,182852;1068195,58692;1078897,56216;1108497,45148;1128914,40774;1139560,40678;1143497,39505;1385311,5643;1453983,5361;1527430,6771;1528797,7863;1564551,3386;1597428,9029;1630307,15801;1647270,19905;1629246,14673;1596367,7900;1563490,2257;156349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 4" o:spid="_x0000_s1030" style="position:absolute;left:7940;top:-2209;width:77724;height:2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e 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e libre : Forme 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e libre : Forme 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2D51C6">
      <w:rPr>
        <w:noProof/>
        <w:lang w:bidi="fr-F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27987180"/>
    <w:lvl w:ilvl="0">
      <w:start w:val="1"/>
      <w:numFmt w:val="decimal"/>
      <w:pStyle w:val="Listenum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D1EC4A6"/>
    <w:lvl w:ilvl="0">
      <w:start w:val="1"/>
      <w:numFmt w:val="decimal"/>
      <w:pStyle w:val="Listenum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2F60B1E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0FABA16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EDAC04E"/>
    <w:lvl w:ilvl="0">
      <w:start w:val="1"/>
      <w:numFmt w:val="bullet"/>
      <w:pStyle w:val="Listepuc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F5C134A"/>
    <w:lvl w:ilvl="0">
      <w:start w:val="1"/>
      <w:numFmt w:val="bullet"/>
      <w:pStyle w:val="Listepuc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4C7E02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4AEC1C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4FC331A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8695428"/>
    <w:multiLevelType w:val="hybridMultilevel"/>
    <w:tmpl w:val="7644A23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2E54D5"/>
    <w:multiLevelType w:val="hybridMultilevel"/>
    <w:tmpl w:val="6B0081A8"/>
    <w:lvl w:ilvl="0" w:tplc="4C8294E8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163F82"/>
    <w:multiLevelType w:val="hybridMultilevel"/>
    <w:tmpl w:val="2FE02C74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84706A"/>
    <w:multiLevelType w:val="hybridMultilevel"/>
    <w:tmpl w:val="C7CA30E0"/>
    <w:lvl w:ilvl="0" w:tplc="100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66A4A94"/>
    <w:multiLevelType w:val="hybridMultilevel"/>
    <w:tmpl w:val="95E84A48"/>
    <w:lvl w:ilvl="0" w:tplc="1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AF77B7"/>
    <w:multiLevelType w:val="hybridMultilevel"/>
    <w:tmpl w:val="0CC08C42"/>
    <w:lvl w:ilvl="0" w:tplc="10000005">
      <w:start w:val="1"/>
      <w:numFmt w:val="bullet"/>
      <w:lvlText w:val=""/>
      <w:lvlJc w:val="left"/>
      <w:pPr>
        <w:ind w:left="780" w:hanging="360"/>
      </w:pPr>
      <w:rPr>
        <w:rFonts w:ascii="Wingdings" w:hAnsi="Wingdings" w:hint="default"/>
      </w:rPr>
    </w:lvl>
    <w:lvl w:ilvl="1" w:tplc="100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4D1F73E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7A916DD6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7C9F3B9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19"/>
  </w:num>
  <w:num w:numId="5">
    <w:abstractNumId w:val="17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3"/>
  </w:num>
  <w:num w:numId="17">
    <w:abstractNumId w:val="14"/>
  </w:num>
  <w:num w:numId="18">
    <w:abstractNumId w:val="11"/>
  </w:num>
  <w:num w:numId="19">
    <w:abstractNumId w:val="16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oNotDisplayPageBoundaries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093"/>
    <w:rsid w:val="00057B16"/>
    <w:rsid w:val="00060042"/>
    <w:rsid w:val="0008685D"/>
    <w:rsid w:val="00090860"/>
    <w:rsid w:val="000B011D"/>
    <w:rsid w:val="000C1668"/>
    <w:rsid w:val="00112FD7"/>
    <w:rsid w:val="00150ABD"/>
    <w:rsid w:val="001946FC"/>
    <w:rsid w:val="00220ACE"/>
    <w:rsid w:val="00222466"/>
    <w:rsid w:val="00246500"/>
    <w:rsid w:val="00247254"/>
    <w:rsid w:val="0024753C"/>
    <w:rsid w:val="00276026"/>
    <w:rsid w:val="002A6560"/>
    <w:rsid w:val="002B4549"/>
    <w:rsid w:val="002D51C6"/>
    <w:rsid w:val="00310F17"/>
    <w:rsid w:val="00322A46"/>
    <w:rsid w:val="003326CB"/>
    <w:rsid w:val="00345933"/>
    <w:rsid w:val="00353B60"/>
    <w:rsid w:val="00364048"/>
    <w:rsid w:val="00376291"/>
    <w:rsid w:val="00380FD1"/>
    <w:rsid w:val="00383D02"/>
    <w:rsid w:val="00385DE7"/>
    <w:rsid w:val="003D1B71"/>
    <w:rsid w:val="00472BBB"/>
    <w:rsid w:val="004E158A"/>
    <w:rsid w:val="00526B74"/>
    <w:rsid w:val="005604BC"/>
    <w:rsid w:val="00565C77"/>
    <w:rsid w:val="0056708E"/>
    <w:rsid w:val="005801E5"/>
    <w:rsid w:val="00590471"/>
    <w:rsid w:val="005D01FA"/>
    <w:rsid w:val="005E6FA8"/>
    <w:rsid w:val="00653E17"/>
    <w:rsid w:val="006A08E8"/>
    <w:rsid w:val="006D79A8"/>
    <w:rsid w:val="0072353B"/>
    <w:rsid w:val="007240C1"/>
    <w:rsid w:val="007575B6"/>
    <w:rsid w:val="007B3C81"/>
    <w:rsid w:val="007D67CA"/>
    <w:rsid w:val="007E668F"/>
    <w:rsid w:val="007F5B63"/>
    <w:rsid w:val="00803A0A"/>
    <w:rsid w:val="00824C69"/>
    <w:rsid w:val="00846CB9"/>
    <w:rsid w:val="008566AA"/>
    <w:rsid w:val="00873B42"/>
    <w:rsid w:val="008A1E6E"/>
    <w:rsid w:val="008C024F"/>
    <w:rsid w:val="008C2CFC"/>
    <w:rsid w:val="008E0BF2"/>
    <w:rsid w:val="00904093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00D8"/>
    <w:rsid w:val="00BD195A"/>
    <w:rsid w:val="00C07240"/>
    <w:rsid w:val="00C14078"/>
    <w:rsid w:val="00CE1E3D"/>
    <w:rsid w:val="00D053FA"/>
    <w:rsid w:val="00D54A23"/>
    <w:rsid w:val="00DC3F0A"/>
    <w:rsid w:val="00E26AED"/>
    <w:rsid w:val="00E73AB8"/>
    <w:rsid w:val="00E90A60"/>
    <w:rsid w:val="00EC6AB8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41"/>
    <o:shapelayout v:ext="edit">
      <o:idmap v:ext="edit" data="1"/>
    </o:shapelayout>
  </w:shapeDefaults>
  <w:decimalSymbol w:val=","/>
  <w:listSeparator w:val=";"/>
  <w14:docId w14:val="14EDEBFC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itre1">
    <w:name w:val="heading 1"/>
    <w:basedOn w:val="Normal"/>
    <w:next w:val="Normal"/>
    <w:link w:val="Titre1Car"/>
    <w:uiPriority w:val="9"/>
    <w:qFormat/>
    <w:rsid w:val="002D51C6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itre2">
    <w:name w:val="heading 2"/>
    <w:basedOn w:val="Normal"/>
    <w:next w:val="Normal"/>
    <w:link w:val="Titre2Car"/>
    <w:uiPriority w:val="9"/>
    <w:rsid w:val="002D51C6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2D51C6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D51C6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D51C6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D51C6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D51C6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D51C6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D51C6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uiPriority w:val="1"/>
    <w:semiHidden/>
    <w:qFormat/>
    <w:rsid w:val="002D51C6"/>
    <w:rPr>
      <w:sz w:val="20"/>
      <w:szCs w:val="20"/>
    </w:rPr>
  </w:style>
  <w:style w:type="character" w:customStyle="1" w:styleId="CorpsdetexteCar">
    <w:name w:val="Corps de texte Car"/>
    <w:basedOn w:val="Policepardfaut"/>
    <w:link w:val="Corpsdetexte"/>
    <w:uiPriority w:val="1"/>
    <w:semiHidden/>
    <w:rsid w:val="002D51C6"/>
    <w:rPr>
      <w:rFonts w:ascii="Calibri" w:hAnsi="Calibri" w:cs="Calibri"/>
      <w:sz w:val="20"/>
      <w:szCs w:val="20"/>
    </w:rPr>
  </w:style>
  <w:style w:type="character" w:customStyle="1" w:styleId="Titre1Car">
    <w:name w:val="Titre 1 Car"/>
    <w:basedOn w:val="Policepardfaut"/>
    <w:link w:val="Titre1"/>
    <w:uiPriority w:val="9"/>
    <w:rsid w:val="002D51C6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aragraphedeliste">
    <w:name w:val="List Paragraph"/>
    <w:basedOn w:val="Corpsdetexte"/>
    <w:uiPriority w:val="1"/>
    <w:semiHidden/>
    <w:qFormat/>
    <w:rsid w:val="002D51C6"/>
    <w:pPr>
      <w:numPr>
        <w:numId w:val="2"/>
      </w:numPr>
      <w:spacing w:after="120"/>
    </w:pPr>
    <w:rPr>
      <w:szCs w:val="24"/>
    </w:rPr>
  </w:style>
  <w:style w:type="paragraph" w:customStyle="1" w:styleId="Paragraphedetableau">
    <w:name w:val="Paragraphe de tableau"/>
    <w:basedOn w:val="Normal"/>
    <w:uiPriority w:val="1"/>
    <w:semiHidden/>
    <w:rsid w:val="002D51C6"/>
    <w:rPr>
      <w:rFonts w:ascii="Times New Roman" w:hAnsi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2D51C6"/>
    <w:rPr>
      <w:rFonts w:ascii="Calibri" w:hAnsi="Calibri" w:cs="Calibri"/>
    </w:rPr>
  </w:style>
  <w:style w:type="paragraph" w:styleId="Pieddepage">
    <w:name w:val="footer"/>
    <w:basedOn w:val="Normal"/>
    <w:link w:val="PieddepageCar"/>
    <w:uiPriority w:val="99"/>
    <w:semiHidden/>
    <w:rsid w:val="002D51C6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2D51C6"/>
    <w:rPr>
      <w:rFonts w:ascii="Calibri" w:hAnsi="Calibri" w:cs="Calibri"/>
    </w:rPr>
  </w:style>
  <w:style w:type="table" w:styleId="Grilledutableau">
    <w:name w:val="Table Grid"/>
    <w:basedOn w:val="TableauNormal"/>
    <w:uiPriority w:val="39"/>
    <w:rsid w:val="002D51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Corpsdetexte"/>
    <w:next w:val="Normal"/>
    <w:link w:val="TitreCar"/>
    <w:uiPriority w:val="10"/>
    <w:qFormat/>
    <w:rsid w:val="002D51C6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itreCar">
    <w:name w:val="Titre Car"/>
    <w:basedOn w:val="Policepardfaut"/>
    <w:link w:val="Titre"/>
    <w:uiPriority w:val="10"/>
    <w:rsid w:val="002D51C6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tions">
    <w:name w:val="Informations"/>
    <w:basedOn w:val="Corpsdetexte"/>
    <w:uiPriority w:val="1"/>
    <w:qFormat/>
    <w:rsid w:val="002D51C6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Corpsdetexte"/>
    <w:qFormat/>
    <w:rsid w:val="002D51C6"/>
    <w:pPr>
      <w:kinsoku w:val="0"/>
      <w:overflowPunct w:val="0"/>
    </w:pPr>
    <w:rPr>
      <w:b/>
      <w:color w:val="000000" w:themeColor="text1"/>
      <w:sz w:val="18"/>
    </w:rPr>
  </w:style>
  <w:style w:type="character" w:styleId="lev">
    <w:name w:val="Strong"/>
    <w:basedOn w:val="Policepardfaut"/>
    <w:uiPriority w:val="22"/>
    <w:semiHidden/>
    <w:qFormat/>
    <w:rsid w:val="002D51C6"/>
    <w:rPr>
      <w:rFonts w:ascii="Calibri" w:hAnsi="Calibri" w:cs="Calibri"/>
      <w:b/>
      <w:bCs/>
      <w:color w:val="666666" w:themeColor="accent4"/>
    </w:rPr>
  </w:style>
  <w:style w:type="character" w:styleId="Textedelespacerserv">
    <w:name w:val="Placeholder Text"/>
    <w:basedOn w:val="Policepardfaut"/>
    <w:uiPriority w:val="99"/>
    <w:semiHidden/>
    <w:rsid w:val="002D51C6"/>
    <w:rPr>
      <w:rFonts w:ascii="Calibri" w:hAnsi="Calibri" w:cs="Calibri"/>
      <w:color w:val="808080"/>
    </w:rPr>
  </w:style>
  <w:style w:type="paragraph" w:styleId="Date">
    <w:name w:val="Date"/>
    <w:basedOn w:val="Normal"/>
    <w:next w:val="Normal"/>
    <w:link w:val="DateCar"/>
    <w:uiPriority w:val="99"/>
    <w:rsid w:val="002D51C6"/>
    <w:pPr>
      <w:spacing w:line="480" w:lineRule="auto"/>
    </w:pPr>
  </w:style>
  <w:style w:type="character" w:customStyle="1" w:styleId="DateCar">
    <w:name w:val="Date Car"/>
    <w:basedOn w:val="Policepardfaut"/>
    <w:link w:val="Date"/>
    <w:uiPriority w:val="99"/>
    <w:rsid w:val="002D51C6"/>
    <w:rPr>
      <w:rFonts w:ascii="Calibri" w:hAnsi="Calibri" w:cs="Calibri"/>
    </w:rPr>
  </w:style>
  <w:style w:type="paragraph" w:styleId="Sansinterligne">
    <w:name w:val="No Spacing"/>
    <w:uiPriority w:val="1"/>
    <w:rsid w:val="002D51C6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itre2Car">
    <w:name w:val="Titre 2 Car"/>
    <w:basedOn w:val="Policepardfaut"/>
    <w:link w:val="Titre2"/>
    <w:uiPriority w:val="9"/>
    <w:rsid w:val="002D51C6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rience">
    <w:name w:val="Expérience"/>
    <w:basedOn w:val="Normal"/>
    <w:qFormat/>
    <w:rsid w:val="002D51C6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epuces">
    <w:name w:val="List Bullet"/>
    <w:basedOn w:val="Normal"/>
    <w:uiPriority w:val="99"/>
    <w:rsid w:val="002D51C6"/>
    <w:pPr>
      <w:numPr>
        <w:numId w:val="3"/>
      </w:numPr>
      <w:contextualSpacing/>
    </w:pPr>
  </w:style>
  <w:style w:type="paragraph" w:customStyle="1" w:styleId="Nomdeltablissement">
    <w:name w:val="Nom de l’établissement"/>
    <w:basedOn w:val="Normal"/>
    <w:uiPriority w:val="1"/>
    <w:rsid w:val="002D51C6"/>
    <w:rPr>
      <w:b/>
    </w:rPr>
  </w:style>
  <w:style w:type="character" w:customStyle="1" w:styleId="Mention1">
    <w:name w:val="Mention1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ucuneliste"/>
    <w:uiPriority w:val="99"/>
    <w:semiHidden/>
    <w:unhideWhenUsed/>
    <w:rsid w:val="002D51C6"/>
    <w:pPr>
      <w:numPr>
        <w:numId w:val="4"/>
      </w:numPr>
    </w:pPr>
  </w:style>
  <w:style w:type="numbering" w:styleId="1ai">
    <w:name w:val="Outline List 1"/>
    <w:basedOn w:val="Aucuneliste"/>
    <w:uiPriority w:val="99"/>
    <w:semiHidden/>
    <w:unhideWhenUsed/>
    <w:rsid w:val="002D51C6"/>
    <w:pPr>
      <w:numPr>
        <w:numId w:val="5"/>
      </w:numPr>
    </w:pPr>
  </w:style>
  <w:style w:type="character" w:styleId="CodeHTML">
    <w:name w:val="HTML Code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VariableHTML">
    <w:name w:val="HTML Variabl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paragraph" w:styleId="AdresseHTML">
    <w:name w:val="HTML Address"/>
    <w:basedOn w:val="Normal"/>
    <w:link w:val="AdresseHTMLCar"/>
    <w:uiPriority w:val="99"/>
    <w:semiHidden/>
    <w:unhideWhenUsed/>
    <w:rsid w:val="002D51C6"/>
    <w:rPr>
      <w:i/>
      <w:iCs/>
    </w:rPr>
  </w:style>
  <w:style w:type="character" w:customStyle="1" w:styleId="AdresseHTMLCar">
    <w:name w:val="Adresse HTML Car"/>
    <w:basedOn w:val="Policepardfaut"/>
    <w:link w:val="AdresseHTML"/>
    <w:uiPriority w:val="99"/>
    <w:semiHidden/>
    <w:rsid w:val="002D51C6"/>
    <w:rPr>
      <w:rFonts w:ascii="Calibri" w:hAnsi="Calibri" w:cs="Calibri"/>
      <w:i/>
      <w:iCs/>
    </w:rPr>
  </w:style>
  <w:style w:type="character" w:styleId="DfinitionHTML">
    <w:name w:val="HTML Definition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CitationHTML">
    <w:name w:val="HTML Cite"/>
    <w:basedOn w:val="Policepardfaut"/>
    <w:uiPriority w:val="99"/>
    <w:semiHidden/>
    <w:unhideWhenUsed/>
    <w:rsid w:val="002D51C6"/>
    <w:rPr>
      <w:rFonts w:ascii="Calibri" w:hAnsi="Calibri" w:cs="Calibri"/>
      <w:i/>
      <w:iCs/>
    </w:rPr>
  </w:style>
  <w:style w:type="character" w:styleId="MachinecrireHTML">
    <w:name w:val="HTML Typewriter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character" w:styleId="ExempleHTML">
    <w:name w:val="HTML Sample"/>
    <w:basedOn w:val="Policepardfaut"/>
    <w:uiPriority w:val="99"/>
    <w:semiHidden/>
    <w:unhideWhenUsed/>
    <w:rsid w:val="002D51C6"/>
    <w:rPr>
      <w:rFonts w:ascii="Consolas" w:hAnsi="Consolas" w:cs="Calibri"/>
      <w:sz w:val="24"/>
      <w:szCs w:val="24"/>
    </w:rPr>
  </w:style>
  <w:style w:type="character" w:styleId="AcronymeHTML">
    <w:name w:val="HTML Acronym"/>
    <w:basedOn w:val="Policepardfaut"/>
    <w:uiPriority w:val="99"/>
    <w:semiHidden/>
    <w:unhideWhenUsed/>
    <w:rsid w:val="002D51C6"/>
    <w:rPr>
      <w:rFonts w:ascii="Calibri" w:hAnsi="Calibri" w:cs="Calibri"/>
    </w:rPr>
  </w:style>
  <w:style w:type="character" w:styleId="ClavierHTML">
    <w:name w:val="HTML Keyboard"/>
    <w:basedOn w:val="Policepardfaut"/>
    <w:uiPriority w:val="99"/>
    <w:semiHidden/>
    <w:unhideWhenUsed/>
    <w:rsid w:val="002D51C6"/>
    <w:rPr>
      <w:rFonts w:ascii="Consolas" w:hAnsi="Consolas" w:cs="Calibri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D51C6"/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TM1">
    <w:name w:val="toc 1"/>
    <w:basedOn w:val="Normal"/>
    <w:next w:val="Normal"/>
    <w:autoRedefine/>
    <w:uiPriority w:val="39"/>
    <w:semiHidden/>
    <w:unhideWhenUsed/>
    <w:rsid w:val="002D51C6"/>
    <w:pPr>
      <w:spacing w:after="100"/>
    </w:pPr>
  </w:style>
  <w:style w:type="paragraph" w:styleId="TM2">
    <w:name w:val="toc 2"/>
    <w:basedOn w:val="Normal"/>
    <w:next w:val="Normal"/>
    <w:autoRedefine/>
    <w:uiPriority w:val="39"/>
    <w:semiHidden/>
    <w:unhideWhenUsed/>
    <w:rsid w:val="002D51C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semiHidden/>
    <w:unhideWhenUsed/>
    <w:rsid w:val="002D51C6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semiHidden/>
    <w:unhideWhenUsed/>
    <w:rsid w:val="002D51C6"/>
    <w:pPr>
      <w:spacing w:after="100"/>
      <w:ind w:left="660"/>
    </w:pPr>
  </w:style>
  <w:style w:type="paragraph" w:styleId="TM5">
    <w:name w:val="toc 5"/>
    <w:basedOn w:val="Normal"/>
    <w:next w:val="Normal"/>
    <w:autoRedefine/>
    <w:uiPriority w:val="39"/>
    <w:semiHidden/>
    <w:unhideWhenUsed/>
    <w:rsid w:val="002D51C6"/>
    <w:pPr>
      <w:spacing w:after="100"/>
      <w:ind w:left="880"/>
    </w:pPr>
  </w:style>
  <w:style w:type="paragraph" w:styleId="TM6">
    <w:name w:val="toc 6"/>
    <w:basedOn w:val="Normal"/>
    <w:next w:val="Normal"/>
    <w:autoRedefine/>
    <w:uiPriority w:val="39"/>
    <w:semiHidden/>
    <w:unhideWhenUsed/>
    <w:rsid w:val="002D51C6"/>
    <w:pPr>
      <w:spacing w:after="100"/>
      <w:ind w:left="1100"/>
    </w:pPr>
  </w:style>
  <w:style w:type="paragraph" w:styleId="TM7">
    <w:name w:val="toc 7"/>
    <w:basedOn w:val="Normal"/>
    <w:next w:val="Normal"/>
    <w:autoRedefine/>
    <w:uiPriority w:val="39"/>
    <w:semiHidden/>
    <w:unhideWhenUsed/>
    <w:rsid w:val="002D51C6"/>
    <w:pPr>
      <w:spacing w:after="100"/>
      <w:ind w:left="1320"/>
    </w:pPr>
  </w:style>
  <w:style w:type="paragraph" w:styleId="TM8">
    <w:name w:val="toc 8"/>
    <w:basedOn w:val="Normal"/>
    <w:next w:val="Normal"/>
    <w:autoRedefine/>
    <w:uiPriority w:val="39"/>
    <w:semiHidden/>
    <w:unhideWhenUsed/>
    <w:rsid w:val="002D51C6"/>
    <w:pPr>
      <w:spacing w:after="100"/>
      <w:ind w:left="1540"/>
    </w:pPr>
  </w:style>
  <w:style w:type="paragraph" w:styleId="TM9">
    <w:name w:val="toc 9"/>
    <w:basedOn w:val="Normal"/>
    <w:next w:val="Normal"/>
    <w:autoRedefine/>
    <w:uiPriority w:val="39"/>
    <w:semiHidden/>
    <w:unhideWhenUsed/>
    <w:rsid w:val="002D51C6"/>
    <w:pPr>
      <w:spacing w:after="100"/>
      <w:ind w:left="1760"/>
    </w:p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D51C6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frencelgre">
    <w:name w:val="Subtle Reference"/>
    <w:basedOn w:val="Policepardfaut"/>
    <w:uiPriority w:val="31"/>
    <w:semiHidden/>
    <w:rsid w:val="002D51C6"/>
    <w:rPr>
      <w:rFonts w:ascii="Calibri" w:hAnsi="Calibri" w:cs="Calibri"/>
      <w:smallCaps/>
      <w:color w:val="5A5A5A" w:themeColor="text1" w:themeTint="A5"/>
    </w:rPr>
  </w:style>
  <w:style w:type="character" w:styleId="Accentuationlgre">
    <w:name w:val="Subtle Emphasis"/>
    <w:basedOn w:val="Policepardfaut"/>
    <w:uiPriority w:val="1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table" w:styleId="Tableauprofessionnel">
    <w:name w:val="Table Professional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emoyenne1">
    <w:name w:val="Medium Lis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emoyenne1-Accent2">
    <w:name w:val="Medium List 1 Accent 2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emoyenne1-Accent3">
    <w:name w:val="Medium List 1 Accent 3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emoyenne1-Accent4">
    <w:name w:val="Medium List 1 Accent 4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emoyenne1-Accent5">
    <w:name w:val="Medium List 1 Accent 5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emoyenne1-Accent6">
    <w:name w:val="Medium List 1 Accent 6"/>
    <w:basedOn w:val="TableauNormal"/>
    <w:uiPriority w:val="65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emoyenne2">
    <w:name w:val="Medium Lis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ramemoyenne1">
    <w:name w:val="Medium Shading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semiHidden/>
    <w:unhideWhenUsed/>
    <w:rsid w:val="002D51C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illemoyenne1">
    <w:name w:val="Medium Grid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semiHidden/>
    <w:unhideWhenUsed/>
    <w:rsid w:val="002D51C6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Grillemoyenne2">
    <w:name w:val="Medium Grid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semiHidden/>
    <w:unhideWhenUsed/>
    <w:rsid w:val="002D51C6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semiHidden/>
    <w:unhideWhenUsed/>
    <w:rsid w:val="002D51C6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phie">
    <w:name w:val="Bibliography"/>
    <w:basedOn w:val="Normal"/>
    <w:next w:val="Normal"/>
    <w:uiPriority w:val="37"/>
    <w:semiHidden/>
    <w:unhideWhenUsed/>
    <w:rsid w:val="002D51C6"/>
  </w:style>
  <w:style w:type="character" w:styleId="Titredulivre">
    <w:name w:val="Book Title"/>
    <w:basedOn w:val="Policepardfaut"/>
    <w:uiPriority w:val="33"/>
    <w:semiHidden/>
    <w:rsid w:val="002D51C6"/>
    <w:rPr>
      <w:rFonts w:ascii="Calibri" w:hAnsi="Calibri" w:cs="Calibri"/>
      <w:b/>
      <w:bCs/>
      <w:i/>
      <w:iCs/>
      <w:spacing w:val="5"/>
    </w:rPr>
  </w:style>
  <w:style w:type="character" w:customStyle="1" w:styleId="Mot-dise1">
    <w:name w:val="Mot-dièse1"/>
    <w:basedOn w:val="Policepardfaut"/>
    <w:uiPriority w:val="99"/>
    <w:semiHidden/>
    <w:unhideWhenUsed/>
    <w:rsid w:val="002D51C6"/>
    <w:rPr>
      <w:rFonts w:ascii="Calibri" w:hAnsi="Calibri" w:cs="Calibri"/>
      <w:color w:val="2B579A"/>
      <w:shd w:val="clear" w:color="auto" w:fill="E1DFDD"/>
    </w:rPr>
  </w:style>
  <w:style w:type="paragraph" w:styleId="En-ttedemessage">
    <w:name w:val="Message Header"/>
    <w:basedOn w:val="Normal"/>
    <w:link w:val="En-ttedemessageCar"/>
    <w:uiPriority w:val="99"/>
    <w:semiHidden/>
    <w:unhideWhenUsed/>
    <w:rsid w:val="002D51C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-ttedemessageCar">
    <w:name w:val="En-tête de message Car"/>
    <w:basedOn w:val="Policepardfaut"/>
    <w:link w:val="En-ttedemessage"/>
    <w:uiPriority w:val="99"/>
    <w:semiHidden/>
    <w:rsid w:val="002D51C6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eaulgant">
    <w:name w:val="Table Elegant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e">
    <w:name w:val="List"/>
    <w:basedOn w:val="Normal"/>
    <w:uiPriority w:val="99"/>
    <w:semiHidden/>
    <w:unhideWhenUsed/>
    <w:rsid w:val="002D51C6"/>
    <w:pPr>
      <w:ind w:left="360" w:hanging="360"/>
      <w:contextualSpacing/>
    </w:pPr>
  </w:style>
  <w:style w:type="paragraph" w:styleId="Liste2">
    <w:name w:val="List 2"/>
    <w:basedOn w:val="Normal"/>
    <w:uiPriority w:val="99"/>
    <w:semiHidden/>
    <w:unhideWhenUsed/>
    <w:rsid w:val="002D51C6"/>
    <w:pPr>
      <w:ind w:left="720" w:hanging="360"/>
      <w:contextualSpacing/>
    </w:pPr>
  </w:style>
  <w:style w:type="paragraph" w:styleId="Liste3">
    <w:name w:val="List 3"/>
    <w:basedOn w:val="Normal"/>
    <w:uiPriority w:val="99"/>
    <w:semiHidden/>
    <w:unhideWhenUsed/>
    <w:rsid w:val="002D51C6"/>
    <w:pPr>
      <w:ind w:left="1080" w:hanging="360"/>
      <w:contextualSpacing/>
    </w:pPr>
  </w:style>
  <w:style w:type="paragraph" w:styleId="Liste4">
    <w:name w:val="List 4"/>
    <w:basedOn w:val="Normal"/>
    <w:uiPriority w:val="99"/>
    <w:semiHidden/>
    <w:unhideWhenUsed/>
    <w:rsid w:val="002D51C6"/>
    <w:pPr>
      <w:ind w:left="1440" w:hanging="360"/>
      <w:contextualSpacing/>
    </w:pPr>
  </w:style>
  <w:style w:type="paragraph" w:styleId="Liste5">
    <w:name w:val="List 5"/>
    <w:basedOn w:val="Normal"/>
    <w:uiPriority w:val="99"/>
    <w:semiHidden/>
    <w:unhideWhenUsed/>
    <w:rsid w:val="002D51C6"/>
    <w:pPr>
      <w:ind w:left="1800" w:hanging="360"/>
      <w:contextualSpacing/>
    </w:pPr>
  </w:style>
  <w:style w:type="table" w:styleId="Tableauliste1">
    <w:name w:val="Table List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2">
    <w:name w:val="Table List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3">
    <w:name w:val="Table List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4">
    <w:name w:val="Table List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auliste5">
    <w:name w:val="Table List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liste6">
    <w:name w:val="Table List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auliste7">
    <w:name w:val="Table List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auliste8">
    <w:name w:val="Table List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econtinue">
    <w:name w:val="List Continue"/>
    <w:basedOn w:val="Normal"/>
    <w:uiPriority w:val="99"/>
    <w:semiHidden/>
    <w:unhideWhenUsed/>
    <w:rsid w:val="002D51C6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semiHidden/>
    <w:unhideWhenUsed/>
    <w:rsid w:val="002D51C6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semiHidden/>
    <w:unhideWhenUsed/>
    <w:rsid w:val="002D51C6"/>
    <w:pPr>
      <w:spacing w:after="120"/>
      <w:ind w:left="1080"/>
      <w:contextualSpacing/>
    </w:pPr>
  </w:style>
  <w:style w:type="paragraph" w:styleId="Listecontinue4">
    <w:name w:val="List Continue 4"/>
    <w:basedOn w:val="Normal"/>
    <w:uiPriority w:val="99"/>
    <w:semiHidden/>
    <w:unhideWhenUsed/>
    <w:rsid w:val="002D51C6"/>
    <w:pPr>
      <w:spacing w:after="120"/>
      <w:ind w:left="1440"/>
      <w:contextualSpacing/>
    </w:pPr>
  </w:style>
  <w:style w:type="paragraph" w:styleId="Listecontinue5">
    <w:name w:val="List Continue 5"/>
    <w:basedOn w:val="Normal"/>
    <w:uiPriority w:val="99"/>
    <w:semiHidden/>
    <w:unhideWhenUsed/>
    <w:rsid w:val="002D51C6"/>
    <w:pPr>
      <w:spacing w:after="120"/>
      <w:ind w:left="1800"/>
      <w:contextualSpacing/>
    </w:pPr>
  </w:style>
  <w:style w:type="paragraph" w:styleId="Listenumros">
    <w:name w:val="List Number"/>
    <w:basedOn w:val="Normal"/>
    <w:uiPriority w:val="99"/>
    <w:semiHidden/>
    <w:unhideWhenUsed/>
    <w:rsid w:val="002D51C6"/>
    <w:pPr>
      <w:numPr>
        <w:numId w:val="6"/>
      </w:numPr>
      <w:contextualSpacing/>
    </w:pPr>
  </w:style>
  <w:style w:type="paragraph" w:styleId="Listenumros2">
    <w:name w:val="List Number 2"/>
    <w:basedOn w:val="Normal"/>
    <w:uiPriority w:val="99"/>
    <w:semiHidden/>
    <w:unhideWhenUsed/>
    <w:rsid w:val="002D51C6"/>
    <w:pPr>
      <w:numPr>
        <w:numId w:val="7"/>
      </w:numPr>
      <w:contextualSpacing/>
    </w:pPr>
  </w:style>
  <w:style w:type="paragraph" w:styleId="Listenumros3">
    <w:name w:val="List Number 3"/>
    <w:basedOn w:val="Normal"/>
    <w:uiPriority w:val="99"/>
    <w:semiHidden/>
    <w:unhideWhenUsed/>
    <w:rsid w:val="002D51C6"/>
    <w:pPr>
      <w:numPr>
        <w:numId w:val="8"/>
      </w:numPr>
      <w:contextualSpacing/>
    </w:pPr>
  </w:style>
  <w:style w:type="paragraph" w:styleId="Listenumros4">
    <w:name w:val="List Number 4"/>
    <w:basedOn w:val="Normal"/>
    <w:uiPriority w:val="99"/>
    <w:semiHidden/>
    <w:unhideWhenUsed/>
    <w:rsid w:val="002D51C6"/>
    <w:pPr>
      <w:numPr>
        <w:numId w:val="9"/>
      </w:numPr>
      <w:contextualSpacing/>
    </w:pPr>
  </w:style>
  <w:style w:type="paragraph" w:styleId="Listenumros5">
    <w:name w:val="List Number 5"/>
    <w:basedOn w:val="Normal"/>
    <w:uiPriority w:val="99"/>
    <w:semiHidden/>
    <w:unhideWhenUsed/>
    <w:rsid w:val="002D51C6"/>
    <w:pPr>
      <w:numPr>
        <w:numId w:val="10"/>
      </w:numPr>
      <w:contextualSpacing/>
    </w:pPr>
  </w:style>
  <w:style w:type="paragraph" w:styleId="Listepuces2">
    <w:name w:val="List Bullet 2"/>
    <w:basedOn w:val="Normal"/>
    <w:uiPriority w:val="99"/>
    <w:semiHidden/>
    <w:unhideWhenUsed/>
    <w:rsid w:val="002D51C6"/>
    <w:pPr>
      <w:numPr>
        <w:numId w:val="11"/>
      </w:numPr>
      <w:contextualSpacing/>
    </w:pPr>
  </w:style>
  <w:style w:type="paragraph" w:styleId="Listepuces3">
    <w:name w:val="List Bullet 3"/>
    <w:basedOn w:val="Normal"/>
    <w:uiPriority w:val="99"/>
    <w:semiHidden/>
    <w:unhideWhenUsed/>
    <w:rsid w:val="002D51C6"/>
    <w:pPr>
      <w:numPr>
        <w:numId w:val="12"/>
      </w:numPr>
      <w:contextualSpacing/>
    </w:pPr>
  </w:style>
  <w:style w:type="paragraph" w:styleId="Listepuces4">
    <w:name w:val="List Bullet 4"/>
    <w:basedOn w:val="Normal"/>
    <w:uiPriority w:val="99"/>
    <w:semiHidden/>
    <w:unhideWhenUsed/>
    <w:rsid w:val="002D51C6"/>
    <w:pPr>
      <w:numPr>
        <w:numId w:val="13"/>
      </w:numPr>
      <w:contextualSpacing/>
    </w:pPr>
  </w:style>
  <w:style w:type="paragraph" w:styleId="Listepuces5">
    <w:name w:val="List Bullet 5"/>
    <w:basedOn w:val="Normal"/>
    <w:uiPriority w:val="99"/>
    <w:semiHidden/>
    <w:unhideWhenUsed/>
    <w:rsid w:val="002D51C6"/>
    <w:pPr>
      <w:numPr>
        <w:numId w:val="14"/>
      </w:numPr>
      <w:contextualSpacing/>
    </w:pPr>
  </w:style>
  <w:style w:type="paragraph" w:styleId="Sous-titre">
    <w:name w:val="Subtitle"/>
    <w:basedOn w:val="Normal"/>
    <w:next w:val="Normal"/>
    <w:link w:val="Sous-titreCar"/>
    <w:uiPriority w:val="11"/>
    <w:semiHidden/>
    <w:rsid w:val="002D51C6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semiHidden/>
    <w:rsid w:val="002D51C6"/>
    <w:rPr>
      <w:rFonts w:ascii="Calibri" w:hAnsi="Calibri" w:cs="Calibri"/>
      <w:color w:val="5A5A5A" w:themeColor="text1" w:themeTint="A5"/>
      <w:spacing w:val="15"/>
    </w:rPr>
  </w:style>
  <w:style w:type="table" w:styleId="Tableauclassique1">
    <w:name w:val="Table Classic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2">
    <w:name w:val="Table Classic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3">
    <w:name w:val="Table Classic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lassique4">
    <w:name w:val="Table Classic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desillustrations">
    <w:name w:val="table of figures"/>
    <w:basedOn w:val="Normal"/>
    <w:next w:val="Normal"/>
    <w:uiPriority w:val="99"/>
    <w:semiHidden/>
    <w:unhideWhenUsed/>
    <w:rsid w:val="002D51C6"/>
  </w:style>
  <w:style w:type="paragraph" w:styleId="Textedemacro">
    <w:name w:val="macro"/>
    <w:link w:val="TextedemacroCar"/>
    <w:uiPriority w:val="99"/>
    <w:semiHidden/>
    <w:unhideWhenUsed/>
    <w:rsid w:val="002D51C6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semiHidden/>
    <w:rsid w:val="002D51C6"/>
    <w:rPr>
      <w:rFonts w:ascii="Consolas" w:hAnsi="Consolas" w:cs="Calibri"/>
      <w:sz w:val="20"/>
      <w:szCs w:val="20"/>
    </w:rPr>
  </w:style>
  <w:style w:type="paragraph" w:styleId="Adresseexpditeur">
    <w:name w:val="envelope return"/>
    <w:basedOn w:val="Normal"/>
    <w:uiPriority w:val="99"/>
    <w:semiHidden/>
    <w:unhideWhenUsed/>
    <w:rsid w:val="002D51C6"/>
    <w:rPr>
      <w:rFonts w:ascii="Corbel" w:eastAsiaTheme="majorEastAsia" w:hAnsi="Corbel" w:cstheme="majorBidi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2D51C6"/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Tabledesrfrencesjuridiques">
    <w:name w:val="table of authorities"/>
    <w:basedOn w:val="Normal"/>
    <w:next w:val="Normal"/>
    <w:uiPriority w:val="99"/>
    <w:semiHidden/>
    <w:unhideWhenUsed/>
    <w:rsid w:val="002D51C6"/>
    <w:pPr>
      <w:ind w:left="220" w:hanging="220"/>
    </w:pPr>
  </w:style>
  <w:style w:type="paragraph" w:styleId="TitreTR">
    <w:name w:val="toa heading"/>
    <w:basedOn w:val="Normal"/>
    <w:next w:val="Normal"/>
    <w:uiPriority w:val="99"/>
    <w:semiHidden/>
    <w:unhideWhenUsed/>
    <w:rsid w:val="002D51C6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tion">
    <w:name w:val="Quote"/>
    <w:basedOn w:val="Normal"/>
    <w:next w:val="Normal"/>
    <w:link w:val="CitationCar"/>
    <w:uiPriority w:val="29"/>
    <w:semiHidden/>
    <w:rsid w:val="002D51C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semiHidden/>
    <w:rsid w:val="002D51C6"/>
    <w:rPr>
      <w:rFonts w:ascii="Calibri" w:hAnsi="Calibri" w:cs="Calibri"/>
      <w:i/>
      <w:iCs/>
      <w:color w:val="404040" w:themeColor="text1" w:themeTint="BF"/>
    </w:rPr>
  </w:style>
  <w:style w:type="character" w:styleId="Accentuation">
    <w:name w:val="Emphasis"/>
    <w:basedOn w:val="Policepardfaut"/>
    <w:uiPriority w:val="20"/>
    <w:semiHidden/>
    <w:rsid w:val="002D51C6"/>
    <w:rPr>
      <w:rFonts w:ascii="Calibri" w:hAnsi="Calibri" w:cs="Calibri"/>
      <w:i/>
      <w:iCs/>
    </w:rPr>
  </w:style>
  <w:style w:type="table" w:styleId="Listecouleur">
    <w:name w:val="Colorful List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ecouleur-Accent2">
    <w:name w:val="Colorful List Accent 2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ecouleur-Accent3">
    <w:name w:val="Colorful List Accent 3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ecouleur-Accent4">
    <w:name w:val="Colorful List Accent 4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ecouleur-Accent5">
    <w:name w:val="Colorful List Accent 5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ecouleur-Accent6">
    <w:name w:val="Colorful List Accent 6"/>
    <w:basedOn w:val="TableauNormal"/>
    <w:uiPriority w:val="72"/>
    <w:semiHidden/>
    <w:unhideWhenUsed/>
    <w:rsid w:val="002D51C6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color1">
    <w:name w:val="Table Colorful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2">
    <w:name w:val="Table Colorful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color3">
    <w:name w:val="Table Colorful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ramecouleur">
    <w:name w:val="Colorful Shading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illecouleur">
    <w:name w:val="Colorful Grid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Grillecouleur-Accent2">
    <w:name w:val="Colorful Grid Accent 2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Grillecouleur-Accent3">
    <w:name w:val="Colorful Grid Accent 3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Grillecouleur-Accent4">
    <w:name w:val="Colorful Grid Accent 4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Grillecouleur-Accent5">
    <w:name w:val="Colorful Grid Accent 5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Grillecouleur-Accent6">
    <w:name w:val="Colorful Grid Accent 6"/>
    <w:basedOn w:val="TableauNormal"/>
    <w:uiPriority w:val="73"/>
    <w:semiHidden/>
    <w:unhideWhenUsed/>
    <w:rsid w:val="002D51C6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Commentaire">
    <w:name w:val="annotation text"/>
    <w:basedOn w:val="Normal"/>
    <w:link w:val="CommentaireCar"/>
    <w:uiPriority w:val="99"/>
    <w:semiHidden/>
    <w:unhideWhenUsed/>
    <w:rsid w:val="002D51C6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D51C6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D51C6"/>
    <w:rPr>
      <w:rFonts w:ascii="Calibri" w:hAnsi="Calibri" w:cs="Calibri"/>
      <w:b/>
      <w:bCs/>
      <w:sz w:val="20"/>
      <w:szCs w:val="20"/>
    </w:rPr>
  </w:style>
  <w:style w:type="character" w:styleId="Marquedecommentaire">
    <w:name w:val="annotation reference"/>
    <w:basedOn w:val="Policepardfaut"/>
    <w:uiPriority w:val="99"/>
    <w:semiHidden/>
    <w:unhideWhenUsed/>
    <w:rsid w:val="002D51C6"/>
    <w:rPr>
      <w:rFonts w:ascii="Calibri" w:hAnsi="Calibri" w:cs="Calibri"/>
      <w:sz w:val="16"/>
      <w:szCs w:val="1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paragraph" w:styleId="Adressedestinataire">
    <w:name w:val="envelope address"/>
    <w:basedOn w:val="Normal"/>
    <w:uiPriority w:val="99"/>
    <w:semiHidden/>
    <w:unhideWhenUsed/>
    <w:rsid w:val="002D51C6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Normalcentr">
    <w:name w:val="Block Text"/>
    <w:basedOn w:val="Normal"/>
    <w:uiPriority w:val="99"/>
    <w:semiHidden/>
    <w:unhideWhenUsed/>
    <w:rsid w:val="002D51C6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2D51C6"/>
    <w:rPr>
      <w:rFonts w:ascii="Microsoft YaHei UI" w:eastAsia="Microsoft YaHei UI" w:hAnsi="Microsoft YaHei UI"/>
      <w:sz w:val="18"/>
      <w:szCs w:val="18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2D51C6"/>
    <w:rPr>
      <w:rFonts w:ascii="Microsoft YaHei UI" w:eastAsia="Microsoft YaHei UI" w:hAnsi="Microsoft YaHei UI" w:cs="Calibri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2D51C6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2D51C6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2D51C6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2D51C6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2D51C6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2D51C6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icleSection">
    <w:name w:val="Outline List 3"/>
    <w:basedOn w:val="Aucuneliste"/>
    <w:uiPriority w:val="99"/>
    <w:semiHidden/>
    <w:unhideWhenUsed/>
    <w:rsid w:val="002D51C6"/>
    <w:pPr>
      <w:numPr>
        <w:numId w:val="15"/>
      </w:numPr>
    </w:pPr>
  </w:style>
  <w:style w:type="table" w:styleId="Tableausimple1">
    <w:name w:val="Plain Table 1"/>
    <w:basedOn w:val="TableauNormal"/>
    <w:uiPriority w:val="41"/>
    <w:rsid w:val="002D51C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2D51C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2D51C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2D51C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2D51C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frenceintense">
    <w:name w:val="Intense Reference"/>
    <w:basedOn w:val="Policepardfaut"/>
    <w:uiPriority w:val="32"/>
    <w:semiHidden/>
    <w:rsid w:val="002D51C6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tionintense">
    <w:name w:val="Intense Quote"/>
    <w:basedOn w:val="Normal"/>
    <w:next w:val="Normal"/>
    <w:link w:val="CitationintenseCar"/>
    <w:uiPriority w:val="30"/>
    <w:semiHidden/>
    <w:rsid w:val="002D51C6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semiHidden/>
    <w:rsid w:val="002D51C6"/>
    <w:rPr>
      <w:rFonts w:ascii="Calibri" w:hAnsi="Calibri" w:cs="Calibri"/>
      <w:i/>
      <w:iCs/>
      <w:color w:val="2C567A" w:themeColor="accent1"/>
    </w:rPr>
  </w:style>
  <w:style w:type="character" w:styleId="Accentuationintense">
    <w:name w:val="Intense Emphasis"/>
    <w:basedOn w:val="Policepardfaut"/>
    <w:uiPriority w:val="21"/>
    <w:semiHidden/>
    <w:rsid w:val="002D51C6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2D51C6"/>
    <w:rPr>
      <w:rFonts w:ascii="Times New Roman" w:hAnsi="Times New Roman"/>
      <w:sz w:val="24"/>
      <w:szCs w:val="24"/>
    </w:rPr>
  </w:style>
  <w:style w:type="character" w:customStyle="1" w:styleId="Lienhypertexteactif1">
    <w:name w:val="Lien hypertexte actif1"/>
    <w:basedOn w:val="Policepardfaut"/>
    <w:uiPriority w:val="99"/>
    <w:semiHidden/>
    <w:unhideWhenUsed/>
    <w:rsid w:val="002D51C6"/>
    <w:rPr>
      <w:rFonts w:ascii="Calibri" w:hAnsi="Calibri" w:cs="Calibri"/>
      <w:u w:val="dotted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2D51C6"/>
    <w:rPr>
      <w:rFonts w:ascii="Calibri" w:hAnsi="Calibri" w:cs="Calibri"/>
      <w:color w:val="605E5C"/>
      <w:shd w:val="clear" w:color="auto" w:fill="E1DFDD"/>
    </w:rPr>
  </w:style>
  <w:style w:type="paragraph" w:styleId="Corpsdetexte2">
    <w:name w:val="Body Text 2"/>
    <w:basedOn w:val="Normal"/>
    <w:link w:val="Corpsdetexte2Car"/>
    <w:uiPriority w:val="99"/>
    <w:semiHidden/>
    <w:unhideWhenUsed/>
    <w:rsid w:val="002D51C6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semiHidden/>
    <w:rsid w:val="002D51C6"/>
    <w:rPr>
      <w:rFonts w:ascii="Calibri" w:hAnsi="Calibri" w:cs="Calibri"/>
    </w:rPr>
  </w:style>
  <w:style w:type="paragraph" w:styleId="Corpsdetexte3">
    <w:name w:val="Body Text 3"/>
    <w:basedOn w:val="Normal"/>
    <w:link w:val="Corpsdetexte3Car"/>
    <w:uiPriority w:val="99"/>
    <w:semiHidden/>
    <w:unhideWhenUsed/>
    <w:rsid w:val="002D51C6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corpsdetexte">
    <w:name w:val="Body Text Indent"/>
    <w:basedOn w:val="Normal"/>
    <w:link w:val="RetraitcorpsdetexteCar"/>
    <w:uiPriority w:val="99"/>
    <w:semiHidden/>
    <w:unhideWhenUsed/>
    <w:rsid w:val="002D51C6"/>
    <w:pPr>
      <w:spacing w:after="120"/>
      <w:ind w:left="360"/>
    </w:pPr>
  </w:style>
  <w:style w:type="character" w:customStyle="1" w:styleId="RetraitcorpsdetexteCar">
    <w:name w:val="Retrait corps de texte Car"/>
    <w:basedOn w:val="Policepardfaut"/>
    <w:link w:val="Retraitcorpsdetexte"/>
    <w:uiPriority w:val="99"/>
    <w:semiHidden/>
    <w:rsid w:val="002D51C6"/>
    <w:rPr>
      <w:rFonts w:ascii="Calibri" w:hAnsi="Calibri" w:cs="Calibri"/>
    </w:rPr>
  </w:style>
  <w:style w:type="paragraph" w:styleId="Retraitcorpsdetexte2">
    <w:name w:val="Body Text Indent 2"/>
    <w:basedOn w:val="Normal"/>
    <w:link w:val="Retraitcorpsdetexte2Car"/>
    <w:uiPriority w:val="99"/>
    <w:semiHidden/>
    <w:unhideWhenUsed/>
    <w:rsid w:val="002D51C6"/>
    <w:pPr>
      <w:spacing w:after="120" w:line="480" w:lineRule="auto"/>
      <w:ind w:left="360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semiHidden/>
    <w:rsid w:val="002D51C6"/>
    <w:rPr>
      <w:rFonts w:ascii="Calibri" w:hAnsi="Calibri" w:cs="Calibri"/>
    </w:rPr>
  </w:style>
  <w:style w:type="paragraph" w:styleId="Retraitcorpsdetexte3">
    <w:name w:val="Body Text Indent 3"/>
    <w:basedOn w:val="Normal"/>
    <w:link w:val="Retraitcorpsdetexte3Car"/>
    <w:uiPriority w:val="99"/>
    <w:semiHidden/>
    <w:unhideWhenUsed/>
    <w:rsid w:val="002D51C6"/>
    <w:pPr>
      <w:spacing w:after="120"/>
      <w:ind w:left="360"/>
    </w:pPr>
    <w:rPr>
      <w:sz w:val="16"/>
      <w:szCs w:val="16"/>
    </w:rPr>
  </w:style>
  <w:style w:type="character" w:customStyle="1" w:styleId="Retraitcorpsdetexte3Car">
    <w:name w:val="Retrait corps de texte 3 Car"/>
    <w:basedOn w:val="Policepardfaut"/>
    <w:link w:val="Retraitcorpsdetexte3"/>
    <w:uiPriority w:val="99"/>
    <w:semiHidden/>
    <w:rsid w:val="002D51C6"/>
    <w:rPr>
      <w:rFonts w:ascii="Calibri" w:hAnsi="Calibri" w:cs="Calibri"/>
      <w:sz w:val="16"/>
      <w:szCs w:val="16"/>
    </w:rPr>
  </w:style>
  <w:style w:type="paragraph" w:styleId="Retrait1religne">
    <w:name w:val="Body Text First Indent"/>
    <w:basedOn w:val="Corpsdetexte"/>
    <w:link w:val="Retrait1religneCar"/>
    <w:uiPriority w:val="99"/>
    <w:semiHidden/>
    <w:unhideWhenUsed/>
    <w:rsid w:val="002D51C6"/>
    <w:pPr>
      <w:ind w:firstLine="360"/>
    </w:pPr>
  </w:style>
  <w:style w:type="character" w:customStyle="1" w:styleId="Retrait1religneCar">
    <w:name w:val="Retrait 1re ligne Car"/>
    <w:basedOn w:val="CorpsdetexteCar"/>
    <w:link w:val="Retrait1religne"/>
    <w:uiPriority w:val="99"/>
    <w:semiHidden/>
    <w:rsid w:val="002D51C6"/>
    <w:rPr>
      <w:rFonts w:ascii="Calibri" w:hAnsi="Calibri" w:cs="Calibri"/>
      <w:sz w:val="20"/>
      <w:szCs w:val="20"/>
    </w:rPr>
  </w:style>
  <w:style w:type="paragraph" w:styleId="Retraitcorpset1relig">
    <w:name w:val="Body Text First Indent 2"/>
    <w:basedOn w:val="Retraitcorpsdetexte"/>
    <w:link w:val="Retraitcorpset1religCar"/>
    <w:uiPriority w:val="99"/>
    <w:semiHidden/>
    <w:unhideWhenUsed/>
    <w:rsid w:val="002D51C6"/>
    <w:pPr>
      <w:spacing w:after="0"/>
      <w:ind w:firstLine="360"/>
    </w:pPr>
  </w:style>
  <w:style w:type="character" w:customStyle="1" w:styleId="Retraitcorpset1religCar">
    <w:name w:val="Retrait corps et 1re lig. Car"/>
    <w:basedOn w:val="RetraitcorpsdetexteCar"/>
    <w:link w:val="Retraitcorpset1relig"/>
    <w:uiPriority w:val="99"/>
    <w:semiHidden/>
    <w:rsid w:val="002D51C6"/>
    <w:rPr>
      <w:rFonts w:ascii="Calibri" w:hAnsi="Calibri" w:cs="Calibri"/>
    </w:rPr>
  </w:style>
  <w:style w:type="paragraph" w:styleId="Retraitnormal">
    <w:name w:val="Normal Indent"/>
    <w:basedOn w:val="Normal"/>
    <w:uiPriority w:val="99"/>
    <w:semiHidden/>
    <w:unhideWhenUsed/>
    <w:rsid w:val="002D51C6"/>
    <w:pPr>
      <w:ind w:left="720"/>
    </w:pPr>
  </w:style>
  <w:style w:type="paragraph" w:styleId="Titredenote">
    <w:name w:val="Note Heading"/>
    <w:basedOn w:val="Normal"/>
    <w:next w:val="Normal"/>
    <w:link w:val="TitredenoteCar"/>
    <w:uiPriority w:val="99"/>
    <w:semiHidden/>
    <w:unhideWhenUsed/>
    <w:rsid w:val="002D51C6"/>
  </w:style>
  <w:style w:type="character" w:customStyle="1" w:styleId="TitredenoteCar">
    <w:name w:val="Titre de note Car"/>
    <w:basedOn w:val="Policepardfaut"/>
    <w:link w:val="Titredenote"/>
    <w:uiPriority w:val="99"/>
    <w:semiHidden/>
    <w:rsid w:val="002D51C6"/>
    <w:rPr>
      <w:rFonts w:ascii="Calibri" w:hAnsi="Calibri" w:cs="Calibri"/>
    </w:rPr>
  </w:style>
  <w:style w:type="table" w:styleId="Tableaucontemporain">
    <w:name w:val="Table Contemporary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eclaire">
    <w:name w:val="Light List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eclaire-Accent2">
    <w:name w:val="Light List Accent 2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eclaire-Accent3">
    <w:name w:val="Light List Accent 3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eclaire-Accent4">
    <w:name w:val="Light List Accent 4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eclaire-Accent5">
    <w:name w:val="Light List Accent 5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eclaire-Accent6">
    <w:name w:val="Light List Accent 6"/>
    <w:basedOn w:val="TableauNormal"/>
    <w:uiPriority w:val="61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Ombrageclair">
    <w:name w:val="Light Shading"/>
    <w:basedOn w:val="TableauNormal"/>
    <w:uiPriority w:val="60"/>
    <w:semiHidden/>
    <w:unhideWhenUsed/>
    <w:rsid w:val="002D51C6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semiHidden/>
    <w:unhideWhenUsed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Trameclaire-Accent2">
    <w:name w:val="Light Shading Accent 2"/>
    <w:basedOn w:val="TableauNormal"/>
    <w:uiPriority w:val="60"/>
    <w:semiHidden/>
    <w:unhideWhenUsed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Trameclaire-Accent3">
    <w:name w:val="Light Shading Accent 3"/>
    <w:basedOn w:val="TableauNormal"/>
    <w:uiPriority w:val="60"/>
    <w:semiHidden/>
    <w:unhideWhenUsed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Trameclaire-Accent4">
    <w:name w:val="Light Shading Accent 4"/>
    <w:basedOn w:val="TableauNormal"/>
    <w:uiPriority w:val="60"/>
    <w:semiHidden/>
    <w:unhideWhenUsed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Trameclaire-Accent5">
    <w:name w:val="Light Shading Accent 5"/>
    <w:basedOn w:val="TableauNormal"/>
    <w:uiPriority w:val="60"/>
    <w:semiHidden/>
    <w:unhideWhenUsed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Trameclaire-Accent6">
    <w:name w:val="Light Shading Accent 6"/>
    <w:basedOn w:val="TableauNormal"/>
    <w:uiPriority w:val="60"/>
    <w:semiHidden/>
    <w:unhideWhenUsed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Grilleclaire">
    <w:name w:val="Light Grid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Grilleclaire-Accent2">
    <w:name w:val="Light Grid Accent 2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Grilleclaire-Accent3">
    <w:name w:val="Light Grid Accent 3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Grilleclaire-Accent4">
    <w:name w:val="Light Grid Accent 4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Grilleclaire-Accent5">
    <w:name w:val="Light Grid Accent 5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Grilleclaire-Accent6">
    <w:name w:val="Light Grid Accent 6"/>
    <w:basedOn w:val="TableauNormal"/>
    <w:uiPriority w:val="62"/>
    <w:semiHidden/>
    <w:unhideWhenUsed/>
    <w:rsid w:val="002D51C6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efonce">
    <w:name w:val="Dark List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efonce-Accent2">
    <w:name w:val="Dark List Accent 2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efonce-Accent3">
    <w:name w:val="Dark List Accent 3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efonce-Accent4">
    <w:name w:val="Dark List Accent 4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efonce-Accent5">
    <w:name w:val="Dark List Accent 5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efonce-Accent6">
    <w:name w:val="Dark List Accent 6"/>
    <w:basedOn w:val="TableauNormal"/>
    <w:uiPriority w:val="70"/>
    <w:semiHidden/>
    <w:unhideWhenUsed/>
    <w:rsid w:val="002D51C6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eauListe1Clair">
    <w:name w:val="List Table 1 Light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1Clair-Accentuation1">
    <w:name w:val="List Table 1 Light Accent 1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1Clair-Accentuation2">
    <w:name w:val="List Table 1 Light Accent 2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1Clair-Accentuation4">
    <w:name w:val="List Table 1 Light Accent 4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1Clair-Accentuation5">
    <w:name w:val="List Table 1 Light Accent 5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1Clair-Accentuation6">
    <w:name w:val="List Table 1 Light Accent 6"/>
    <w:basedOn w:val="TableauNormal"/>
    <w:uiPriority w:val="46"/>
    <w:rsid w:val="002D51C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20">
    <w:name w:val="List Table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2-Accentuation1">
    <w:name w:val="List Table 2 Accent 1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2-Accentuation2">
    <w:name w:val="List Table 2 Accent 2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2-Accentuation3">
    <w:name w:val="List Table 2 Accent 3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2-Accentuation4">
    <w:name w:val="List Table 2 Accent 4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2-Accentuation5">
    <w:name w:val="List Table 2 Accent 5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2-Accentuation6">
    <w:name w:val="List Table 2 Accent 6"/>
    <w:basedOn w:val="TableauNormal"/>
    <w:uiPriority w:val="47"/>
    <w:rsid w:val="002D51C6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30">
    <w:name w:val="List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auListe3-Accentuation1">
    <w:name w:val="List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eauListe3-Accentuation2">
    <w:name w:val="List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eauListe3-Accentuation3">
    <w:name w:val="List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eauListe3-Accentuation4">
    <w:name w:val="List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eauListe3-Accentuation5">
    <w:name w:val="List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eauListe3-Accentuation6">
    <w:name w:val="List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eauListe40">
    <w:name w:val="List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4-Accentuation1">
    <w:name w:val="List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4-Accentuation2">
    <w:name w:val="List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4-Accentuation3">
    <w:name w:val="List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4-Accentuation4">
    <w:name w:val="List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4-Accentuation5">
    <w:name w:val="List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4-Accentuation6">
    <w:name w:val="List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5Fonc">
    <w:name w:val="List Table 5 Dark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1">
    <w:name w:val="List Table 5 Dark Accent 1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2">
    <w:name w:val="List Table 5 Dark Accent 2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3">
    <w:name w:val="List Table 5 Dark Accent 3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4">
    <w:name w:val="List Table 5 Dark Accent 4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5">
    <w:name w:val="List Table 5 Dark Accent 5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5Fonc-Accentuation6">
    <w:name w:val="List Table 5 Dark Accent 6"/>
    <w:basedOn w:val="TableauNormal"/>
    <w:uiPriority w:val="50"/>
    <w:rsid w:val="002D51C6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eauListe6Couleur">
    <w:name w:val="List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Liste6Couleur-Accentuation1">
    <w:name w:val="List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Liste6Couleur-Accentuation2">
    <w:name w:val="List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Liste6Couleur-Accentuation3">
    <w:name w:val="List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Liste6Couleur-Accentuation4">
    <w:name w:val="List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Liste6Couleur-Accentuation5">
    <w:name w:val="List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Liste6Couleur-Accentuation6">
    <w:name w:val="List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Liste7Couleur">
    <w:name w:val="List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1">
    <w:name w:val="List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2">
    <w:name w:val="List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3">
    <w:name w:val="List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4">
    <w:name w:val="List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5">
    <w:name w:val="List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Liste7Couleur-Accentuation6">
    <w:name w:val="List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gnaturelectronique">
    <w:name w:val="E-mail Signature"/>
    <w:basedOn w:val="Normal"/>
    <w:link w:val="SignaturelectroniqueCar"/>
    <w:uiPriority w:val="99"/>
    <w:semiHidden/>
    <w:unhideWhenUsed/>
    <w:rsid w:val="002D51C6"/>
  </w:style>
  <w:style w:type="character" w:customStyle="1" w:styleId="SignaturelectroniqueCar">
    <w:name w:val="Signature électronique Car"/>
    <w:basedOn w:val="Policepardfaut"/>
    <w:link w:val="Signaturelectronique"/>
    <w:uiPriority w:val="99"/>
    <w:semiHidden/>
    <w:rsid w:val="002D51C6"/>
    <w:rPr>
      <w:rFonts w:ascii="Calibri" w:hAnsi="Calibri" w:cs="Calibri"/>
    </w:rPr>
  </w:style>
  <w:style w:type="paragraph" w:styleId="Salutations">
    <w:name w:val="Salutation"/>
    <w:basedOn w:val="Normal"/>
    <w:next w:val="Normal"/>
    <w:link w:val="SalutationsCar"/>
    <w:uiPriority w:val="99"/>
    <w:semiHidden/>
    <w:unhideWhenUsed/>
    <w:rsid w:val="002D51C6"/>
  </w:style>
  <w:style w:type="character" w:customStyle="1" w:styleId="SalutationsCar">
    <w:name w:val="Salutations Car"/>
    <w:basedOn w:val="Policepardfaut"/>
    <w:link w:val="Salutations"/>
    <w:uiPriority w:val="99"/>
    <w:semiHidden/>
    <w:rsid w:val="002D51C6"/>
    <w:rPr>
      <w:rFonts w:ascii="Calibri" w:hAnsi="Calibri" w:cs="Calibri"/>
    </w:rPr>
  </w:style>
  <w:style w:type="table" w:styleId="Colonnesdetableau1">
    <w:name w:val="Table Column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2">
    <w:name w:val="Table Column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3">
    <w:name w:val="Table Column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nnesdetableau4">
    <w:name w:val="Table Columns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Colonnesdetableau5">
    <w:name w:val="Table Columns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ar"/>
    <w:uiPriority w:val="99"/>
    <w:semiHidden/>
    <w:unhideWhenUsed/>
    <w:rsid w:val="002D51C6"/>
    <w:pPr>
      <w:ind w:left="4320"/>
    </w:pPr>
  </w:style>
  <w:style w:type="character" w:customStyle="1" w:styleId="SignatureCar">
    <w:name w:val="Signature Car"/>
    <w:basedOn w:val="Policepardfaut"/>
    <w:link w:val="Signature"/>
    <w:uiPriority w:val="99"/>
    <w:semiHidden/>
    <w:rsid w:val="002D51C6"/>
    <w:rPr>
      <w:rFonts w:ascii="Calibri" w:hAnsi="Calibri" w:cs="Calibri"/>
    </w:rPr>
  </w:style>
  <w:style w:type="table" w:styleId="Tableausimple10">
    <w:name w:val="Table Simp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ausimple20">
    <w:name w:val="Table Simp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ausimple30">
    <w:name w:val="Table Simple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auple1">
    <w:name w:val="Table Subtle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ple2">
    <w:name w:val="Table Subtle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2D51C6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D51C6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D51C6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D51C6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D51C6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D51C6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D51C6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D51C6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D51C6"/>
    <w:pPr>
      <w:ind w:left="1980" w:hanging="220"/>
    </w:pPr>
  </w:style>
  <w:style w:type="paragraph" w:styleId="Titreindex">
    <w:name w:val="index heading"/>
    <w:basedOn w:val="Normal"/>
    <w:next w:val="Index1"/>
    <w:uiPriority w:val="99"/>
    <w:semiHidden/>
    <w:unhideWhenUsed/>
    <w:rsid w:val="002D51C6"/>
    <w:rPr>
      <w:rFonts w:ascii="Corbel" w:eastAsiaTheme="majorEastAsia" w:hAnsi="Corbel" w:cstheme="majorBidi"/>
      <w:b/>
      <w:bCs/>
    </w:rPr>
  </w:style>
  <w:style w:type="paragraph" w:styleId="Textebrut">
    <w:name w:val="Plain Text"/>
    <w:basedOn w:val="Normal"/>
    <w:link w:val="TextebrutCar"/>
    <w:uiPriority w:val="99"/>
    <w:semiHidden/>
    <w:unhideWhenUsed/>
    <w:rsid w:val="002D51C6"/>
    <w:rPr>
      <w:rFonts w:ascii="Consolas" w:hAnsi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semiHidden/>
    <w:rsid w:val="002D51C6"/>
    <w:rPr>
      <w:rFonts w:ascii="Consolas" w:hAnsi="Consolas" w:cs="Calibri"/>
      <w:sz w:val="21"/>
      <w:szCs w:val="21"/>
    </w:rPr>
  </w:style>
  <w:style w:type="paragraph" w:styleId="Formuledepolitesse">
    <w:name w:val="Closing"/>
    <w:basedOn w:val="Normal"/>
    <w:link w:val="FormuledepolitesseCar"/>
    <w:uiPriority w:val="99"/>
    <w:semiHidden/>
    <w:unhideWhenUsed/>
    <w:rsid w:val="002D51C6"/>
    <w:pPr>
      <w:ind w:left="4320"/>
    </w:pPr>
  </w:style>
  <w:style w:type="character" w:customStyle="1" w:styleId="FormuledepolitesseCar">
    <w:name w:val="Formule de politesse Car"/>
    <w:basedOn w:val="Policepardfaut"/>
    <w:link w:val="Formuledepolitesse"/>
    <w:uiPriority w:val="99"/>
    <w:semiHidden/>
    <w:rsid w:val="002D51C6"/>
    <w:rPr>
      <w:rFonts w:ascii="Calibri" w:hAnsi="Calibri" w:cs="Calibri"/>
    </w:rPr>
  </w:style>
  <w:style w:type="table" w:styleId="Grilledetableau1">
    <w:name w:val="Table Grid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2">
    <w:name w:val="Table Grid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3">
    <w:name w:val="Table Grid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4">
    <w:name w:val="Table Grid 4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5">
    <w:name w:val="Table Grid 5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6">
    <w:name w:val="Table Grid 6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7">
    <w:name w:val="Table Grid 7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Grilledetableau8">
    <w:name w:val="Table Grid 8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lledetableauclaire">
    <w:name w:val="Grid Table Light"/>
    <w:basedOn w:val="TableauNormal"/>
    <w:uiPriority w:val="40"/>
    <w:rsid w:val="002D51C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Grille1Clair">
    <w:name w:val="Grid Table 1 Light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1">
    <w:name w:val="Grid Table 1 Light Accent 1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4">
    <w:name w:val="Grid Table 1 Light Accent 4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6">
    <w:name w:val="Grid Table 1 Light Accent 6"/>
    <w:basedOn w:val="TableauNormal"/>
    <w:uiPriority w:val="46"/>
    <w:rsid w:val="002D51C6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2-Accentuation1">
    <w:name w:val="Grid Table 2 Accent 1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2-Accentuation2">
    <w:name w:val="Grid Table 2 Accent 2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2-Accentuation3">
    <w:name w:val="Grid Table 2 Accent 3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2-Accentuation4">
    <w:name w:val="Grid Table 2 Accent 4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2-Accentuation5">
    <w:name w:val="Grid Table 2 Accent 5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2-Accentuation6">
    <w:name w:val="Grid Table 2 Accent 6"/>
    <w:basedOn w:val="TableauNormal"/>
    <w:uiPriority w:val="47"/>
    <w:rsid w:val="002D51C6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3">
    <w:name w:val="Grid Table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3-Accentuation1">
    <w:name w:val="Grid Table 3 Accent 1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3-Accentuation2">
    <w:name w:val="Grid Table 3 Accent 2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3-Accentuation3">
    <w:name w:val="Grid Table 3 Accent 3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3-Accentuation4">
    <w:name w:val="Grid Table 3 Accent 4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3-Accentuation5">
    <w:name w:val="Grid Table 3 Accent 5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3-Accentuation6">
    <w:name w:val="Grid Table 3 Accent 6"/>
    <w:basedOn w:val="TableauNormal"/>
    <w:uiPriority w:val="48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Grille4">
    <w:name w:val="Grid Table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-Accentuation1">
    <w:name w:val="Grid Table 4 Accent 1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4-Accentuation4">
    <w:name w:val="Grid Table 4 Accent 4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4-Accentuation5">
    <w:name w:val="Grid Table 4 Accent 5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4-Accentuation6">
    <w:name w:val="Grid Table 4 Accent 6"/>
    <w:basedOn w:val="TableauNormal"/>
    <w:uiPriority w:val="49"/>
    <w:rsid w:val="002D51C6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5Fonc">
    <w:name w:val="Grid Table 5 Dark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Grille5Fonc-Accentuation1">
    <w:name w:val="Grid Table 5 Dark Accent 1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eauGrille5Fonc-Accentuation2">
    <w:name w:val="Grid Table 5 Dark Accent 2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eauGrille5Fonc-Accentuation3">
    <w:name w:val="Grid Table 5 Dark Accent 3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eauGrille5Fonc-Accentuation4">
    <w:name w:val="Grid Table 5 Dark Accent 4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eauGrille5Fonc-Accentuation5">
    <w:name w:val="Grid Table 5 Dark Accent 5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eauGrille5Fonc-Accentuation6">
    <w:name w:val="Grid Table 5 Dark Accent 6"/>
    <w:basedOn w:val="TableauNormal"/>
    <w:uiPriority w:val="50"/>
    <w:rsid w:val="002D51C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eauGrille6Couleur">
    <w:name w:val="Grid Table 6 Colorful"/>
    <w:basedOn w:val="TableauNormal"/>
    <w:uiPriority w:val="51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6Couleur-Accentuation1">
    <w:name w:val="Grid Table 6 Colorful Accent 1"/>
    <w:basedOn w:val="TableauNormal"/>
    <w:uiPriority w:val="51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eauGrille6Couleur-Accentuation2">
    <w:name w:val="Grid Table 6 Colorful Accent 2"/>
    <w:basedOn w:val="TableauNormal"/>
    <w:uiPriority w:val="51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eauGrille6Couleur-Accentuation3">
    <w:name w:val="Grid Table 6 Colorful Accent 3"/>
    <w:basedOn w:val="TableauNormal"/>
    <w:uiPriority w:val="51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eauGrille6Couleur-Accentuation4">
    <w:name w:val="Grid Table 6 Colorful Accent 4"/>
    <w:basedOn w:val="TableauNormal"/>
    <w:uiPriority w:val="51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eauGrille6Couleur-Accentuation5">
    <w:name w:val="Grid Table 6 Colorful Accent 5"/>
    <w:basedOn w:val="TableauNormal"/>
    <w:uiPriority w:val="51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eauGrille6Couleur-Accentuation6">
    <w:name w:val="Grid Table 6 Colorful Accent 6"/>
    <w:basedOn w:val="TableauNormal"/>
    <w:uiPriority w:val="51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eauGrille7Couleur">
    <w:name w:val="Grid Table 7 Colorful"/>
    <w:basedOn w:val="TableauNormal"/>
    <w:uiPriority w:val="52"/>
    <w:rsid w:val="002D51C6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Grille7Couleur-Accentuation1">
    <w:name w:val="Grid Table 7 Colorful Accent 1"/>
    <w:basedOn w:val="TableauNormal"/>
    <w:uiPriority w:val="52"/>
    <w:rsid w:val="002D51C6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eauGrille7Couleur-Accentuation2">
    <w:name w:val="Grid Table 7 Colorful Accent 2"/>
    <w:basedOn w:val="TableauNormal"/>
    <w:uiPriority w:val="52"/>
    <w:rsid w:val="002D51C6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eauGrille7Couleur-Accentuation3">
    <w:name w:val="Grid Table 7 Colorful Accent 3"/>
    <w:basedOn w:val="TableauNormal"/>
    <w:uiPriority w:val="52"/>
    <w:rsid w:val="002D51C6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eauGrille7Couleur-Accentuation4">
    <w:name w:val="Grid Table 7 Colorful Accent 4"/>
    <w:basedOn w:val="TableauNormal"/>
    <w:uiPriority w:val="52"/>
    <w:rsid w:val="002D51C6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eauGrille7Couleur-Accentuation5">
    <w:name w:val="Grid Table 7 Colorful Accent 5"/>
    <w:basedOn w:val="TableauNormal"/>
    <w:uiPriority w:val="52"/>
    <w:rsid w:val="002D51C6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eauGrille7Couleur-Accentuation6">
    <w:name w:val="Grid Table 7 Colorful Accent 6"/>
    <w:basedOn w:val="TableauNormal"/>
    <w:uiPriority w:val="52"/>
    <w:rsid w:val="002D51C6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eauweb1">
    <w:name w:val="Table Web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2">
    <w:name w:val="Table Web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auweb3">
    <w:name w:val="Table Web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ppelnotedebasdep">
    <w:name w:val="footnote reference"/>
    <w:basedOn w:val="Policepardfaut"/>
    <w:uiPriority w:val="99"/>
    <w:semiHidden/>
    <w:unhideWhenUsed/>
    <w:rsid w:val="002D51C6"/>
    <w:rPr>
      <w:rFonts w:ascii="Calibri" w:hAnsi="Calibri" w:cs="Calibri"/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D51C6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D51C6"/>
    <w:rPr>
      <w:rFonts w:ascii="Calibri" w:hAnsi="Calibri" w:cs="Calibri"/>
      <w:sz w:val="20"/>
      <w:szCs w:val="20"/>
    </w:rPr>
  </w:style>
  <w:style w:type="character" w:styleId="Numrodeligne">
    <w:name w:val="lin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table" w:styleId="Effetsdetableau3D1">
    <w:name w:val="Table 3D effects 1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ffetsdetableau3D2">
    <w:name w:val="Table 3D effects 2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Effetsdetableau3D3">
    <w:name w:val="Table 3D effects 3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hmedutableau">
    <w:name w:val="Table Theme"/>
    <w:basedOn w:val="TableauNormal"/>
    <w:uiPriority w:val="99"/>
    <w:semiHidden/>
    <w:unhideWhenUsed/>
    <w:rsid w:val="002D51C6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suivivisit">
    <w:name w:val="FollowedHyperlink"/>
    <w:basedOn w:val="Policepardfaut"/>
    <w:uiPriority w:val="99"/>
    <w:semiHidden/>
    <w:unhideWhenUsed/>
    <w:rsid w:val="002D51C6"/>
    <w:rPr>
      <w:rFonts w:ascii="Calibri" w:hAnsi="Calibri" w:cs="Calibri"/>
      <w:color w:val="954F72" w:themeColor="followedHyperlink"/>
      <w:u w:val="single"/>
    </w:rPr>
  </w:style>
  <w:style w:type="character" w:styleId="Lienhypertexte">
    <w:name w:val="Hyperlink"/>
    <w:basedOn w:val="Policepardfaut"/>
    <w:uiPriority w:val="99"/>
    <w:unhideWhenUsed/>
    <w:rsid w:val="002D51C6"/>
    <w:rPr>
      <w:rFonts w:ascii="Calibri" w:hAnsi="Calibri" w:cs="Calibri"/>
      <w:color w:val="0563C1" w:themeColor="hyperlink"/>
      <w:u w:val="single"/>
    </w:rPr>
  </w:style>
  <w:style w:type="character" w:styleId="Numrodepage">
    <w:name w:val="page number"/>
    <w:basedOn w:val="Policepardfaut"/>
    <w:uiPriority w:val="99"/>
    <w:semiHidden/>
    <w:unhideWhenUsed/>
    <w:rsid w:val="002D51C6"/>
    <w:rPr>
      <w:rFonts w:ascii="Calibri" w:hAnsi="Calibri" w:cs="Calibri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D51C6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Coordonnes">
    <w:name w:val="Coordonnées"/>
    <w:basedOn w:val="Normal"/>
    <w:uiPriority w:val="2"/>
    <w:qFormat/>
    <w:rsid w:val="005E6FA8"/>
    <w:pPr>
      <w:widowControl/>
      <w:autoSpaceDE/>
      <w:autoSpaceDN/>
      <w:adjustRightInd/>
      <w:spacing w:after="920" w:line="288" w:lineRule="auto"/>
      <w:contextualSpacing/>
    </w:pPr>
    <w:rPr>
      <w:rFonts w:asciiTheme="minorHAnsi" w:eastAsiaTheme="minorHAnsi" w:hAnsiTheme="minorHAnsi" w:cstheme="minorBidi"/>
      <w:color w:val="44546A" w:themeColor="text2"/>
      <w:lang w:eastAsia="ja-JP" w:bidi="fr-FR"/>
    </w:rPr>
  </w:style>
  <w:style w:type="character" w:styleId="Mentionnonrsolue">
    <w:name w:val="Unresolved Mention"/>
    <w:basedOn w:val="Policepardfaut"/>
    <w:uiPriority w:val="99"/>
    <w:semiHidden/>
    <w:unhideWhenUsed/>
    <w:rsid w:val="007240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6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86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mailto:Josiasassih4@gmail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tilisateur\AppData\Roaming\Microsoft\Templates\C.V.%20Sph&#232;res%20bleues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69487D8-0D08-4E16-9C00-6BEDD76CE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C.V. Sphères bleues.dotx</Template>
  <TotalTime>0</TotalTime>
  <Pages>1</Pages>
  <Words>130</Words>
  <Characters>773</Characters>
  <Application>Microsoft Office Word</Application>
  <DocSecurity>0</DocSecurity>
  <Lines>6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2022-09-17T17:03:00Z</dcterms:created>
  <dcterms:modified xsi:type="dcterms:W3CDTF">2023-10-08T12:32:00Z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